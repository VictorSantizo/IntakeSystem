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6D7C" w14:textId="77777777" w:rsidR="00B15B25" w:rsidRPr="006F78B0" w:rsidRDefault="00AA7FCE" w:rsidP="00B15B25">
      <w:pPr>
        <w:pStyle w:val="NormalWeb"/>
        <w:spacing w:before="0"/>
        <w:ind w:left="2250"/>
        <w:jc w:val="center"/>
        <w:rPr>
          <w:rFonts w:ascii="Calibri" w:hAnsi="Calibri" w:cs="Calibri"/>
          <w:bCs/>
          <w:sz w:val="36"/>
          <w:szCs w:val="36"/>
        </w:rPr>
      </w:pPr>
      <w:r w:rsidRPr="006F78B0">
        <w:rPr>
          <w:noProof/>
          <w:sz w:val="36"/>
          <w:szCs w:val="36"/>
          <w:lang w:eastAsia="en-US" w:bidi="ar-SA"/>
        </w:rPr>
        <w:drawing>
          <wp:anchor distT="0" distB="0" distL="114300" distR="114300" simplePos="0" relativeHeight="251658240" behindDoc="0" locked="0" layoutInCell="1" allowOverlap="1" wp14:anchorId="47D262B1" wp14:editId="6D20FEB5">
            <wp:simplePos x="0" y="0"/>
            <wp:positionH relativeFrom="column">
              <wp:posOffset>111125</wp:posOffset>
            </wp:positionH>
            <wp:positionV relativeFrom="paragraph">
              <wp:posOffset>116840</wp:posOffset>
            </wp:positionV>
            <wp:extent cx="1323975" cy="935990"/>
            <wp:effectExtent l="0" t="0" r="9525" b="0"/>
            <wp:wrapNone/>
            <wp:docPr id="6" name="Picture 6" descr="New RSI Logo (Smal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New RSI Logo (Small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9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OLE_LINK1"/>
      <w:bookmarkStart w:id="1" w:name="OLE_LINK2"/>
      <w:r w:rsidRPr="006F78B0">
        <w:rPr>
          <w:rFonts w:ascii="Calibri" w:hAnsi="Calibri" w:cs="Calibri"/>
          <w:bCs/>
          <w:sz w:val="36"/>
          <w:szCs w:val="36"/>
        </w:rPr>
        <w:t xml:space="preserve"> PAYMENT AUTHORIZATION FORM</w:t>
      </w:r>
    </w:p>
    <w:p w14:paraId="69CC17FE" w14:textId="77777777" w:rsidR="004C5F62" w:rsidRPr="006F78B0" w:rsidRDefault="00AA7FCE" w:rsidP="00B15B25">
      <w:pPr>
        <w:pStyle w:val="NormalWeb"/>
        <w:spacing w:before="0"/>
        <w:ind w:left="2250"/>
        <w:jc w:val="center"/>
        <w:rPr>
          <w:rFonts w:ascii="Century Gothic" w:hAnsi="Century Gothic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78B0">
        <w:rPr>
          <w:rFonts w:ascii="Century Gothic" w:hAnsi="Century Gothic"/>
          <w:b/>
          <w:sz w:val="28"/>
          <w:szCs w:val="28"/>
          <w:highlight w:val="yello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Please Fax Your Completed Form To:  949-757-0375</w:t>
      </w:r>
    </w:p>
    <w:p w14:paraId="55C16555" w14:textId="77777777" w:rsidR="004C5F62" w:rsidRPr="006F78B0" w:rsidRDefault="00AA7FCE" w:rsidP="006F78B0">
      <w:pPr>
        <w:pStyle w:val="NormalWeb"/>
        <w:ind w:left="2430"/>
        <w:jc w:val="center"/>
        <w:rPr>
          <w:rFonts w:ascii="Century Gothic" w:hAnsi="Century Gothic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78B0">
        <w:rPr>
          <w:b/>
          <w:highlight w:val="lightGray"/>
        </w:rPr>
        <w:t>For Payment By Credit Card:</w:t>
      </w:r>
    </w:p>
    <w:p w14:paraId="77594398" w14:textId="77777777" w:rsidR="004C5F62" w:rsidRPr="006F78B0" w:rsidRDefault="00AA7FCE" w:rsidP="00EF60DB">
      <w:pPr>
        <w:tabs>
          <w:tab w:val="left" w:pos="2970"/>
          <w:tab w:val="left" w:pos="4680"/>
          <w:tab w:val="left" w:pos="6840"/>
          <w:tab w:val="left" w:pos="8730"/>
          <w:tab w:val="left" w:pos="9720"/>
        </w:tabs>
        <w:spacing w:before="240"/>
        <w:ind w:left="86"/>
        <w:jc w:val="both"/>
        <w:rPr>
          <w:rFonts w:eastAsia="MS Mincho" w:cs="Angsana New"/>
          <w:b/>
          <w:sz w:val="24"/>
          <w:szCs w:val="24"/>
          <w:lang w:eastAsia="ja-JP" w:bidi="th-TH"/>
        </w:rPr>
      </w:pPr>
      <w:r>
        <w:rPr>
          <w:b/>
        </w:rPr>
        <w:tab/>
      </w:r>
      <w:bookmarkStart w:id="2" w:name="Check6"/>
      <w:r w:rsidRPr="006F78B0">
        <w:rPr>
          <w:sz w:val="24"/>
          <w:szCs w:val="24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6F78B0">
        <w:rPr>
          <w:b/>
          <w:sz w:val="24"/>
          <w:szCs w:val="24"/>
        </w:rPr>
        <w:instrText xml:space="preserve"> FORMCHECKBOX </w:instrText>
      </w:r>
      <w:r w:rsidRPr="006F78B0">
        <w:rPr>
          <w:sz w:val="24"/>
          <w:szCs w:val="24"/>
        </w:rPr>
      </w:r>
      <w:r w:rsidRPr="006F78B0">
        <w:rPr>
          <w:sz w:val="24"/>
          <w:szCs w:val="24"/>
        </w:rPr>
        <w:fldChar w:fldCharType="separate"/>
      </w:r>
      <w:r w:rsidRPr="006F78B0">
        <w:rPr>
          <w:sz w:val="24"/>
          <w:szCs w:val="24"/>
        </w:rPr>
        <w:fldChar w:fldCharType="end"/>
      </w:r>
      <w:bookmarkEnd w:id="2"/>
      <w:r w:rsidRPr="006F78B0">
        <w:rPr>
          <w:b/>
          <w:sz w:val="24"/>
          <w:szCs w:val="24"/>
        </w:rPr>
        <w:t xml:space="preserve">  Visa</w:t>
      </w:r>
      <w:r w:rsidRPr="006F78B0">
        <w:rPr>
          <w:b/>
          <w:sz w:val="24"/>
          <w:szCs w:val="24"/>
        </w:rPr>
        <w:tab/>
      </w:r>
      <w:bookmarkStart w:id="3" w:name="Check7"/>
      <w:r w:rsidRPr="006F78B0">
        <w:rPr>
          <w:sz w:val="24"/>
          <w:szCs w:val="24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6F78B0">
        <w:rPr>
          <w:b/>
          <w:sz w:val="24"/>
          <w:szCs w:val="24"/>
        </w:rPr>
        <w:instrText xml:space="preserve"> FORMCHECKBOX </w:instrText>
      </w:r>
      <w:r w:rsidRPr="006F78B0">
        <w:rPr>
          <w:sz w:val="24"/>
          <w:szCs w:val="24"/>
        </w:rPr>
      </w:r>
      <w:r w:rsidRPr="006F78B0">
        <w:rPr>
          <w:sz w:val="24"/>
          <w:szCs w:val="24"/>
        </w:rPr>
        <w:fldChar w:fldCharType="separate"/>
      </w:r>
      <w:r w:rsidRPr="006F78B0">
        <w:rPr>
          <w:sz w:val="24"/>
          <w:szCs w:val="24"/>
        </w:rPr>
        <w:fldChar w:fldCharType="end"/>
      </w:r>
      <w:bookmarkEnd w:id="3"/>
      <w:r w:rsidRPr="006F78B0">
        <w:rPr>
          <w:b/>
          <w:sz w:val="24"/>
          <w:szCs w:val="24"/>
        </w:rPr>
        <w:t xml:space="preserve">  MasterCard</w:t>
      </w:r>
      <w:r w:rsidRPr="006F78B0">
        <w:rPr>
          <w:b/>
          <w:sz w:val="24"/>
          <w:szCs w:val="24"/>
        </w:rPr>
        <w:tab/>
      </w:r>
      <w:bookmarkStart w:id="4" w:name="Check8"/>
      <w:r w:rsidRPr="006F78B0">
        <w:rPr>
          <w:sz w:val="24"/>
          <w:szCs w:val="24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6F78B0">
        <w:rPr>
          <w:b/>
          <w:sz w:val="24"/>
          <w:szCs w:val="24"/>
        </w:rPr>
        <w:instrText xml:space="preserve"> FORMCHECKBOX </w:instrText>
      </w:r>
      <w:r w:rsidRPr="006F78B0">
        <w:rPr>
          <w:sz w:val="24"/>
          <w:szCs w:val="24"/>
        </w:rPr>
      </w:r>
      <w:r w:rsidRPr="006F78B0">
        <w:rPr>
          <w:sz w:val="24"/>
          <w:szCs w:val="24"/>
        </w:rPr>
        <w:fldChar w:fldCharType="separate"/>
      </w:r>
      <w:r w:rsidRPr="006F78B0">
        <w:rPr>
          <w:sz w:val="24"/>
          <w:szCs w:val="24"/>
        </w:rPr>
        <w:fldChar w:fldCharType="end"/>
      </w:r>
      <w:bookmarkEnd w:id="4"/>
      <w:r w:rsidRPr="006F78B0">
        <w:rPr>
          <w:b/>
          <w:sz w:val="24"/>
          <w:szCs w:val="24"/>
        </w:rPr>
        <w:t xml:space="preserve">  </w:t>
      </w:r>
      <w:r w:rsidR="00917B5F">
        <w:rPr>
          <w:b/>
          <w:sz w:val="24"/>
          <w:szCs w:val="24"/>
        </w:rPr>
        <w:t>AmEx</w:t>
      </w:r>
      <w:r w:rsidRPr="006F78B0">
        <w:rPr>
          <w:b/>
          <w:sz w:val="24"/>
          <w:szCs w:val="24"/>
        </w:rPr>
        <w:tab/>
      </w:r>
      <w:bookmarkStart w:id="5" w:name="Check9"/>
      <w:r w:rsidRPr="006F78B0">
        <w:rPr>
          <w:sz w:val="24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6F78B0">
        <w:rPr>
          <w:b/>
          <w:sz w:val="24"/>
          <w:szCs w:val="24"/>
        </w:rPr>
        <w:instrText xml:space="preserve"> FORMCHECKBOX </w:instrText>
      </w:r>
      <w:r w:rsidRPr="006F78B0">
        <w:rPr>
          <w:sz w:val="24"/>
          <w:szCs w:val="24"/>
        </w:rPr>
      </w:r>
      <w:r w:rsidRPr="006F78B0">
        <w:rPr>
          <w:sz w:val="24"/>
          <w:szCs w:val="24"/>
        </w:rPr>
        <w:fldChar w:fldCharType="separate"/>
      </w:r>
      <w:r w:rsidRPr="006F78B0">
        <w:rPr>
          <w:sz w:val="24"/>
          <w:szCs w:val="24"/>
        </w:rPr>
        <w:fldChar w:fldCharType="end"/>
      </w:r>
      <w:bookmarkEnd w:id="5"/>
      <w:r w:rsidRPr="006F78B0">
        <w:rPr>
          <w:b/>
          <w:sz w:val="24"/>
          <w:szCs w:val="24"/>
        </w:rPr>
        <w:t xml:space="preserve">  </w:t>
      </w:r>
      <w:r w:rsidR="00917B5F">
        <w:rPr>
          <w:b/>
          <w:sz w:val="24"/>
          <w:szCs w:val="24"/>
        </w:rPr>
        <w:t>Discover</w:t>
      </w:r>
    </w:p>
    <w:p w14:paraId="368316A1" w14:textId="77777777" w:rsidR="004C5F62" w:rsidRPr="006F78B0" w:rsidRDefault="004C5F62" w:rsidP="004C5F62">
      <w:pPr>
        <w:widowControl/>
        <w:autoSpaceDE/>
        <w:autoSpaceDN/>
        <w:adjustRightInd/>
        <w:rPr>
          <w:b/>
          <w:sz w:val="24"/>
          <w:szCs w:val="24"/>
        </w:rPr>
        <w:sectPr w:rsidR="004C5F62" w:rsidRPr="006F78B0" w:rsidSect="003D48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" w:right="360" w:bottom="360" w:left="446" w:header="432" w:footer="28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E07F46E" w14:textId="77777777" w:rsidR="00DC73BD" w:rsidRDefault="00AA7FCE" w:rsidP="00155739">
      <w:pPr>
        <w:ind w:left="9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860DD" wp14:editId="7908C28B">
                <wp:simplePos x="0" y="0"/>
                <wp:positionH relativeFrom="column">
                  <wp:posOffset>1355090</wp:posOffset>
                </wp:positionH>
                <wp:positionV relativeFrom="paragraph">
                  <wp:posOffset>131445</wp:posOffset>
                </wp:positionV>
                <wp:extent cx="5067300" cy="3714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80"/>
                              <w:gridCol w:w="480"/>
                              <w:gridCol w:w="480"/>
                              <w:gridCol w:w="480"/>
                              <w:gridCol w:w="480"/>
                              <w:gridCol w:w="480"/>
                              <w:gridCol w:w="480"/>
                              <w:gridCol w:w="480"/>
                              <w:gridCol w:w="480"/>
                              <w:gridCol w:w="481"/>
                              <w:gridCol w:w="481"/>
                              <w:gridCol w:w="481"/>
                              <w:gridCol w:w="481"/>
                              <w:gridCol w:w="481"/>
                              <w:gridCol w:w="481"/>
                              <w:gridCol w:w="481"/>
                            </w:tblGrid>
                            <w:tr w:rsidR="00D4611E" w14:paraId="27A07914" w14:textId="77777777" w:rsidTr="00E96DAC">
                              <w:tc>
                                <w:tcPr>
                                  <w:tcW w:w="480" w:type="dxa"/>
                                </w:tcPr>
                                <w:p w14:paraId="4CA674A6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28D5DC13" w14:textId="77777777" w:rsidR="00E96DAC" w:rsidRPr="0092284A" w:rsidRDefault="00E96DAC" w:rsidP="00466DCE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2F689AB2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5B0377AD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2F131FF6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0BBDDA5D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0D6EEBE5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735C55F4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385A6076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7E335B37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133F50B5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7F07EFD0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6E880A60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740302FA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329625A2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452E9896" w14:textId="77777777" w:rsidR="00E96DAC" w:rsidRPr="0092284A" w:rsidRDefault="00E96DA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4E0FD2" w14:paraId="5FDBF20E" w14:textId="77777777" w:rsidTr="00E96DAC">
                              <w:tc>
                                <w:tcPr>
                                  <w:tcW w:w="480" w:type="dxa"/>
                                </w:tcPr>
                                <w:p w14:paraId="5251ABC9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22382EB7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6064DD26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1884DD43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3C2920BE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10D9E4DB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122D5225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6FB50BD6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0F940C01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3D9D2E32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520217F8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355E5CD6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001C4C1F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58A0F496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31D40898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2E5A78E0" w14:textId="77777777" w:rsidR="004E0FD2" w:rsidRPr="0092284A" w:rsidRDefault="004E0FD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E1E445" w14:textId="77777777" w:rsidR="00530FA7" w:rsidRDefault="00530F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860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6.7pt;margin-top:10.35pt;width:399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80"/>
                        <w:gridCol w:w="480"/>
                        <w:gridCol w:w="480"/>
                        <w:gridCol w:w="480"/>
                        <w:gridCol w:w="480"/>
                        <w:gridCol w:w="480"/>
                        <w:gridCol w:w="480"/>
                        <w:gridCol w:w="480"/>
                        <w:gridCol w:w="480"/>
                        <w:gridCol w:w="481"/>
                        <w:gridCol w:w="481"/>
                        <w:gridCol w:w="481"/>
                        <w:gridCol w:w="481"/>
                        <w:gridCol w:w="481"/>
                        <w:gridCol w:w="481"/>
                        <w:gridCol w:w="481"/>
                      </w:tblGrid>
                      <w:tr w:rsidR="00D4611E" w14:paraId="27A07914" w14:textId="77777777" w:rsidTr="00E96DAC">
                        <w:tc>
                          <w:tcPr>
                            <w:tcW w:w="480" w:type="dxa"/>
                          </w:tcPr>
                          <w:p w14:paraId="4CA674A6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28D5DC13" w14:textId="77777777" w:rsidR="00E96DAC" w:rsidRPr="0092284A" w:rsidRDefault="00E96DAC" w:rsidP="00466DC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2F689AB2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5B0377AD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2F131FF6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0BBDDA5D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0D6EEBE5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735C55F4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385A6076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7E335B37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133F50B5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7F07EFD0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6E880A60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740302FA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329625A2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452E9896" w14:textId="77777777" w:rsidR="00E96DAC" w:rsidRPr="0092284A" w:rsidRDefault="00E96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4E0FD2" w14:paraId="5FDBF20E" w14:textId="77777777" w:rsidTr="00E96DAC">
                        <w:tc>
                          <w:tcPr>
                            <w:tcW w:w="480" w:type="dxa"/>
                          </w:tcPr>
                          <w:p w14:paraId="5251ABC9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22382EB7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6064DD26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1884DD43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3C2920BE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10D9E4DB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122D5225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6FB50BD6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0F940C01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3D9D2E32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520217F8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355E5CD6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001C4C1F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58A0F496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31D40898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2E5A78E0" w14:textId="77777777" w:rsidR="004E0FD2" w:rsidRPr="0092284A" w:rsidRDefault="004E0F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13E1E445" w14:textId="77777777" w:rsidR="00530FA7" w:rsidRDefault="00530FA7"/>
                  </w:txbxContent>
                </v:textbox>
              </v:shape>
            </w:pict>
          </mc:Fallback>
        </mc:AlternateContent>
      </w:r>
      <w:r w:rsidR="004C5F62">
        <w:rPr>
          <w:b/>
          <w:bCs/>
        </w:rPr>
        <w:t>Credit Card Number:</w:t>
      </w:r>
      <w:r w:rsidR="00DC73BD">
        <w:rPr>
          <w:b/>
          <w:bCs/>
        </w:rPr>
        <w:tab/>
      </w:r>
      <w:r w:rsidR="00DC73BD">
        <w:rPr>
          <w:b/>
          <w:bCs/>
        </w:rPr>
        <w:tab/>
      </w:r>
    </w:p>
    <w:p w14:paraId="723906E9" w14:textId="77777777" w:rsidR="00530FA7" w:rsidRDefault="00530FA7" w:rsidP="00155739">
      <w:pPr>
        <w:ind w:left="90"/>
        <w:jc w:val="both"/>
        <w:rPr>
          <w:b/>
          <w:bCs/>
        </w:rPr>
      </w:pPr>
    </w:p>
    <w:p w14:paraId="10CB0884" w14:textId="77777777" w:rsidR="00530FA7" w:rsidRPr="00155739" w:rsidRDefault="00530FA7" w:rsidP="00155739">
      <w:pPr>
        <w:ind w:left="90"/>
        <w:jc w:val="both"/>
        <w:rPr>
          <w:b/>
          <w:bCs/>
        </w:rPr>
      </w:pPr>
    </w:p>
    <w:p w14:paraId="58126AC5" w14:textId="77777777" w:rsidR="004C5F62" w:rsidRPr="00155739" w:rsidRDefault="004C5F62" w:rsidP="00DC73BD">
      <w:pPr>
        <w:jc w:val="both"/>
        <w:rPr>
          <w:b/>
          <w:bCs/>
        </w:rPr>
      </w:pPr>
    </w:p>
    <w:tbl>
      <w:tblPr>
        <w:tblpPr w:leftFromText="180" w:rightFromText="180" w:vertAnchor="text" w:horzAnchor="page" w:tblpX="3768" w:tblpY="3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155"/>
        <w:gridCol w:w="1800"/>
        <w:gridCol w:w="540"/>
        <w:gridCol w:w="540"/>
        <w:gridCol w:w="360"/>
        <w:gridCol w:w="540"/>
        <w:gridCol w:w="540"/>
      </w:tblGrid>
      <w:tr w:rsidR="00D4611E" w14:paraId="2A8077FB" w14:textId="77777777" w:rsidTr="006F78B0">
        <w:trPr>
          <w:trHeight w:val="368"/>
        </w:trPr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6F7F5" w14:textId="77777777" w:rsidR="006F78B0" w:rsidRDefault="00AA7FCE" w:rsidP="006F78B0">
            <w:pPr>
              <w:rPr>
                <w:rFonts w:eastAsia="MS Mincho" w:cs="Angsana New"/>
                <w:b/>
                <w:bCs/>
                <w:lang w:eastAsia="ja-JP" w:bidi="th-TH"/>
              </w:rPr>
            </w:pPr>
            <w:r>
              <w:rPr>
                <w:b/>
                <w:bCs/>
              </w:rPr>
              <w:t>CCV: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14:paraId="1BB35D87" w14:textId="77777777" w:rsidR="006F78B0" w:rsidRDefault="006F78B0" w:rsidP="006F78B0">
            <w:pPr>
              <w:rPr>
                <w:rFonts w:eastAsia="MS Mincho" w:cs="Angsana New"/>
                <w:b/>
                <w:bCs/>
                <w:lang w:eastAsia="ja-JP" w:bidi="th-TH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  <w:hideMark/>
          </w:tcPr>
          <w:p w14:paraId="4B17D09F" w14:textId="77777777" w:rsidR="006F78B0" w:rsidRDefault="00AA7FCE" w:rsidP="006F78B0">
            <w:pPr>
              <w:jc w:val="right"/>
              <w:rPr>
                <w:rFonts w:eastAsia="MS Mincho" w:cs="Angsana New"/>
                <w:b/>
                <w:bCs/>
                <w:lang w:eastAsia="ja-JP" w:bidi="th-TH"/>
              </w:rPr>
            </w:pPr>
            <w:r>
              <w:rPr>
                <w:b/>
                <w:bCs/>
              </w:rPr>
              <w:t>Exp Date: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14:paraId="6BAB2FA9" w14:textId="77777777" w:rsidR="006F78B0" w:rsidRDefault="006F78B0" w:rsidP="006F78B0">
            <w:pPr>
              <w:rPr>
                <w:rFonts w:eastAsia="MS Mincho" w:cs="Angsana New"/>
                <w:b/>
                <w:bCs/>
                <w:lang w:eastAsia="ja-JP" w:bidi="th-TH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14:paraId="215066AD" w14:textId="77777777" w:rsidR="006F78B0" w:rsidRDefault="006F78B0" w:rsidP="006F78B0">
            <w:pPr>
              <w:rPr>
                <w:rFonts w:eastAsia="MS Mincho" w:cs="Angsana New"/>
                <w:b/>
                <w:bCs/>
                <w:lang w:eastAsia="ja-JP" w:bidi="th-TH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  <w:hideMark/>
          </w:tcPr>
          <w:p w14:paraId="247FAD20" w14:textId="77777777" w:rsidR="006F78B0" w:rsidRDefault="00AA7FCE" w:rsidP="006F78B0">
            <w:pPr>
              <w:jc w:val="center"/>
              <w:rPr>
                <w:rFonts w:eastAsia="MS Mincho" w:cs="Angsana New"/>
                <w:b/>
                <w:bCs/>
                <w:sz w:val="24"/>
                <w:szCs w:val="24"/>
                <w:lang w:eastAsia="ja-JP" w:bidi="th-TH"/>
              </w:rPr>
            </w:pPr>
            <w:r>
              <w:rPr>
                <w:rFonts w:eastAsia="MS Mincho" w:cs="Angsana New"/>
                <w:b/>
                <w:bCs/>
                <w:sz w:val="24"/>
                <w:szCs w:val="24"/>
                <w:lang w:eastAsia="ja-JP" w:bidi="th-TH"/>
              </w:rPr>
              <w:t>/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14:paraId="512179E5" w14:textId="77777777" w:rsidR="006F78B0" w:rsidRDefault="006F78B0" w:rsidP="006F78B0">
            <w:pPr>
              <w:rPr>
                <w:rFonts w:eastAsia="MS Mincho" w:cs="Angsana New"/>
                <w:b/>
                <w:bCs/>
                <w:lang w:eastAsia="ja-JP" w:bidi="th-TH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14:paraId="0C4E14CB" w14:textId="77777777" w:rsidR="006F78B0" w:rsidRDefault="006F78B0" w:rsidP="006F78B0">
            <w:pPr>
              <w:rPr>
                <w:rFonts w:eastAsia="MS Mincho" w:cs="Angsana New"/>
                <w:b/>
                <w:bCs/>
                <w:lang w:eastAsia="ja-JP" w:bidi="th-TH"/>
              </w:rPr>
            </w:pPr>
          </w:p>
        </w:tc>
      </w:tr>
    </w:tbl>
    <w:p w14:paraId="1D878F8F" w14:textId="77777777" w:rsidR="001D0C29" w:rsidRDefault="001D0C29" w:rsidP="00470479">
      <w:pPr>
        <w:jc w:val="both"/>
        <w:rPr>
          <w:rFonts w:eastAsia="MS Mincho" w:cs="Angsana New"/>
          <w:b/>
          <w:bCs/>
          <w:lang w:eastAsia="ja-JP" w:bidi="th-TH"/>
        </w:rPr>
      </w:pPr>
    </w:p>
    <w:p w14:paraId="749B1D57" w14:textId="77777777" w:rsidR="001D0C29" w:rsidRDefault="00AA7FCE" w:rsidP="001864C1">
      <w:pPr>
        <w:ind w:left="90"/>
        <w:jc w:val="both"/>
        <w:rPr>
          <w:rFonts w:eastAsia="MS Mincho" w:cs="Angsana New"/>
          <w:b/>
          <w:bCs/>
          <w:lang w:eastAsia="ja-JP" w:bidi="th-TH"/>
        </w:rPr>
      </w:pPr>
      <w:r>
        <w:rPr>
          <w:rFonts w:eastAsia="MS Mincho" w:cs="Angsana New"/>
          <w:b/>
          <w:bCs/>
          <w:lang w:eastAsia="ja-JP" w:bidi="th-TH"/>
        </w:rPr>
        <w:t xml:space="preserve">    </w:t>
      </w:r>
      <w:r>
        <w:rPr>
          <w:rFonts w:eastAsia="MS Mincho" w:cs="Angsana New"/>
          <w:b/>
          <w:bCs/>
          <w:noProof/>
        </w:rPr>
        <w:drawing>
          <wp:inline distT="0" distB="0" distL="0" distR="0" wp14:anchorId="601C3A8B" wp14:editId="376C1D4B">
            <wp:extent cx="1350334" cy="59332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sa ccv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386" cy="59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7BE0" w14:textId="77777777" w:rsidR="004C5F62" w:rsidRDefault="00AA7FCE" w:rsidP="004C5F62">
      <w:pPr>
        <w:ind w:left="90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08BDF993" wp14:editId="7B1C2A55">
            <wp:simplePos x="0" y="0"/>
            <wp:positionH relativeFrom="column">
              <wp:posOffset>4688840</wp:posOffset>
            </wp:positionH>
            <wp:positionV relativeFrom="paragraph">
              <wp:posOffset>46990</wp:posOffset>
            </wp:positionV>
            <wp:extent cx="2144395" cy="1071880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ck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486">
        <w:rPr>
          <w:b/>
        </w:rPr>
        <w:t xml:space="preserve">Credit Card charges will </w:t>
      </w:r>
      <w:r w:rsidR="00EF60DB">
        <w:rPr>
          <w:b/>
        </w:rPr>
        <w:t>include a carrying charge of 3%</w:t>
      </w:r>
      <w:r w:rsidR="00095486">
        <w:rPr>
          <w:b/>
        </w:rPr>
        <w:t xml:space="preserve"> of amount charged</w:t>
      </w:r>
      <w:r>
        <w:rPr>
          <w:i/>
        </w:rPr>
        <w:t>.</w:t>
      </w:r>
    </w:p>
    <w:p w14:paraId="02BA4886" w14:textId="77777777" w:rsidR="00012126" w:rsidRDefault="00012126" w:rsidP="004C5F62">
      <w:pPr>
        <w:ind w:left="90"/>
        <w:jc w:val="both"/>
        <w:rPr>
          <w:b/>
          <w:bCs/>
          <w:sz w:val="24"/>
          <w:szCs w:val="24"/>
        </w:rPr>
      </w:pPr>
    </w:p>
    <w:p w14:paraId="3F7CF1CE" w14:textId="77777777" w:rsidR="004C5F62" w:rsidRPr="006F78B0" w:rsidRDefault="00AA7FCE" w:rsidP="004C5F62">
      <w:pPr>
        <w:ind w:left="9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lightGray"/>
        </w:rPr>
        <w:t xml:space="preserve">For Payment </w:t>
      </w:r>
      <w:r w:rsidRPr="006F78B0">
        <w:rPr>
          <w:b/>
          <w:bCs/>
          <w:sz w:val="24"/>
          <w:szCs w:val="24"/>
          <w:highlight w:val="lightGray"/>
        </w:rPr>
        <w:t>By</w:t>
      </w:r>
      <w:r>
        <w:rPr>
          <w:b/>
          <w:bCs/>
          <w:sz w:val="24"/>
          <w:szCs w:val="24"/>
          <w:highlight w:val="lightGray"/>
        </w:rPr>
        <w:t xml:space="preserve"> </w:t>
      </w:r>
      <w:r w:rsidRPr="006F78B0">
        <w:rPr>
          <w:b/>
          <w:bCs/>
          <w:sz w:val="24"/>
          <w:szCs w:val="24"/>
          <w:highlight w:val="lightGray"/>
        </w:rPr>
        <w:t>Check (ACH):</w:t>
      </w:r>
    </w:p>
    <w:p w14:paraId="37553D5C" w14:textId="77777777" w:rsidR="004C5F62" w:rsidRPr="00012126" w:rsidRDefault="004C5F62" w:rsidP="004C5F62">
      <w:pPr>
        <w:ind w:left="90"/>
        <w:jc w:val="both"/>
        <w:rPr>
          <w:b/>
          <w:bCs/>
        </w:rPr>
      </w:pPr>
    </w:p>
    <w:tbl>
      <w:tblPr>
        <w:tblW w:w="0" w:type="auto"/>
        <w:tblInd w:w="90" w:type="dxa"/>
        <w:tblLook w:val="01E0" w:firstRow="1" w:lastRow="1" w:firstColumn="1" w:lastColumn="1" w:noHBand="0" w:noVBand="0"/>
      </w:tblPr>
      <w:tblGrid>
        <w:gridCol w:w="1250"/>
        <w:gridCol w:w="427"/>
        <w:gridCol w:w="4835"/>
      </w:tblGrid>
      <w:tr w:rsidR="00D4611E" w14:paraId="6337F5E7" w14:textId="77777777" w:rsidTr="004C5F62">
        <w:trPr>
          <w:trHeight w:val="405"/>
        </w:trPr>
        <w:tc>
          <w:tcPr>
            <w:tcW w:w="123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C1FD4E0" w14:textId="77777777" w:rsidR="004C5F62" w:rsidRDefault="00AA7FCE">
            <w:pPr>
              <w:spacing w:line="360" w:lineRule="auto"/>
              <w:rPr>
                <w:b/>
              </w:rPr>
            </w:pPr>
            <w:r>
              <w:rPr>
                <w:b/>
              </w:rPr>
              <w:t>Bank Name:</w:t>
            </w:r>
          </w:p>
        </w:tc>
        <w:tc>
          <w:tcPr>
            <w:tcW w:w="526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C368924" w14:textId="77777777" w:rsidR="004C5F62" w:rsidRDefault="004C5F62">
            <w:pPr>
              <w:spacing w:line="360" w:lineRule="auto"/>
            </w:pPr>
          </w:p>
        </w:tc>
      </w:tr>
      <w:tr w:rsidR="00D4611E" w14:paraId="5F47516C" w14:textId="77777777" w:rsidTr="004C5F62">
        <w:trPr>
          <w:trHeight w:val="405"/>
        </w:trPr>
        <w:tc>
          <w:tcPr>
            <w:tcW w:w="1661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4E19839" w14:textId="77777777" w:rsidR="004C5F62" w:rsidRDefault="00AA7FCE">
            <w:pPr>
              <w:spacing w:line="360" w:lineRule="auto"/>
              <w:rPr>
                <w:b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b/>
                  </w:rPr>
                  <w:t>Bank</w:t>
                </w:r>
              </w:smartTag>
              <w:r>
                <w:rPr>
                  <w:b/>
                </w:rPr>
                <w:t xml:space="preserve"> </w:t>
              </w:r>
              <w:smartTag w:uri="urn:schemas-microsoft-com:office:smarttags" w:element="PlaceType">
                <w:smartTag w:uri="urn:schemas-microsoft-com:office:smarttags" w:element="PostalCode">
                  <w:r>
                    <w:rPr>
                      <w:b/>
                    </w:rPr>
                    <w:t>City</w:t>
                  </w:r>
                </w:smartTag>
              </w:smartTag>
            </w:smartTag>
            <w:r>
              <w:rPr>
                <w:b/>
              </w:rPr>
              <w:t xml:space="preserve"> / State: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D99C5D6" w14:textId="77777777" w:rsidR="004C5F62" w:rsidRDefault="004C5F62">
            <w:pPr>
              <w:spacing w:line="360" w:lineRule="auto"/>
            </w:pPr>
          </w:p>
        </w:tc>
      </w:tr>
    </w:tbl>
    <w:p w14:paraId="4E0B7C4B" w14:textId="77777777" w:rsidR="004C5F62" w:rsidRDefault="004C5F62" w:rsidP="004C5F62">
      <w:pPr>
        <w:widowControl/>
        <w:autoSpaceDE/>
        <w:autoSpaceDN/>
        <w:adjustRightInd/>
        <w:rPr>
          <w:b/>
        </w:rPr>
        <w:sectPr w:rsidR="004C5F62" w:rsidSect="003D480E">
          <w:type w:val="continuous"/>
          <w:pgSz w:w="12240" w:h="15840"/>
          <w:pgMar w:top="432" w:right="360" w:bottom="360" w:left="446" w:header="432" w:footer="28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formProt w:val="0"/>
        </w:sectPr>
      </w:pPr>
    </w:p>
    <w:p w14:paraId="29AC1DD8" w14:textId="77777777" w:rsidR="004C5F62" w:rsidRDefault="00AA7FCE" w:rsidP="004C5F62">
      <w:pPr>
        <w:spacing w:before="120" w:after="120"/>
        <w:ind w:left="86"/>
      </w:pPr>
      <w:r>
        <w:rPr>
          <w:b/>
        </w:rPr>
        <w:t>Account Type:</w:t>
      </w:r>
      <w:r>
        <w:t xml:space="preserve"> </w:t>
      </w:r>
      <w:r>
        <w:tab/>
      </w:r>
      <w:bookmarkStart w:id="6" w:name="Check1"/>
      <w: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b/>
          <w:sz w:val="22"/>
          <w:szCs w:val="22"/>
        </w:rPr>
        <w:instrText xml:space="preserve"> FORMCHECKBOX </w:instrText>
      </w:r>
      <w:r>
        <w:fldChar w:fldCharType="separate"/>
      </w:r>
      <w:r>
        <w:fldChar w:fldCharType="end"/>
      </w:r>
      <w:bookmarkEnd w:id="6"/>
      <w:r>
        <w:rPr>
          <w:b/>
          <w:sz w:val="32"/>
          <w:szCs w:val="32"/>
        </w:rPr>
        <w:t xml:space="preserve">  </w:t>
      </w:r>
      <w:r>
        <w:t xml:space="preserve">Checking Account </w:t>
      </w:r>
      <w:r>
        <w:tab/>
      </w:r>
      <w:bookmarkStart w:id="7" w:name="Check2"/>
      <w:r>
        <w:fldChar w:fldCharType="begin">
          <w:ffData>
            <w:name w:val="Check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b/>
          <w:sz w:val="22"/>
          <w:szCs w:val="22"/>
        </w:rPr>
        <w:instrText xml:space="preserve"> FORMCHECKBOX </w:instrText>
      </w:r>
      <w:r>
        <w:fldChar w:fldCharType="separate"/>
      </w:r>
      <w:r>
        <w:fldChar w:fldCharType="end"/>
      </w:r>
      <w:bookmarkEnd w:id="7"/>
      <w:r>
        <w:rPr>
          <w:b/>
          <w:sz w:val="22"/>
          <w:szCs w:val="22"/>
        </w:rPr>
        <w:t xml:space="preserve">  </w:t>
      </w:r>
      <w:r>
        <w:rPr>
          <w:sz w:val="22"/>
          <w:szCs w:val="22"/>
        </w:rPr>
        <w:t>S</w:t>
      </w:r>
      <w:r>
        <w:t>avings Account</w:t>
      </w:r>
    </w:p>
    <w:p w14:paraId="4B019DB7" w14:textId="77777777" w:rsidR="004C5F62" w:rsidRDefault="004C5F62" w:rsidP="004C5F62">
      <w:pPr>
        <w:widowControl/>
        <w:autoSpaceDE/>
        <w:autoSpaceDN/>
        <w:adjustRightInd/>
        <w:sectPr w:rsidR="004C5F62" w:rsidSect="003D480E">
          <w:type w:val="continuous"/>
          <w:pgSz w:w="12240" w:h="15840"/>
          <w:pgMar w:top="432" w:right="360" w:bottom="360" w:left="446" w:header="432" w:footer="28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90" w:type="dxa"/>
        <w:tblLook w:val="01E0" w:firstRow="1" w:lastRow="1" w:firstColumn="1" w:lastColumn="1" w:noHBand="0" w:noVBand="0"/>
      </w:tblPr>
      <w:tblGrid>
        <w:gridCol w:w="2192"/>
        <w:gridCol w:w="826"/>
        <w:gridCol w:w="4648"/>
      </w:tblGrid>
      <w:tr w:rsidR="00D4611E" w14:paraId="15BFE9D5" w14:textId="77777777" w:rsidTr="004C5F62">
        <w:trPr>
          <w:trHeight w:val="405"/>
        </w:trPr>
        <w:tc>
          <w:tcPr>
            <w:tcW w:w="3002" w:type="dxa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80C62CE" w14:textId="77777777" w:rsidR="004C5F62" w:rsidRDefault="00AA7FCE">
            <w:pPr>
              <w:spacing w:line="360" w:lineRule="auto"/>
              <w:rPr>
                <w:b/>
              </w:rPr>
            </w:pPr>
            <w:r>
              <w:rPr>
                <w:b/>
              </w:rPr>
              <w:t>Bank Routing Number (9 digits):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E372CD6" w14:textId="77777777" w:rsidR="004C5F62" w:rsidRDefault="004C5F62">
            <w:pPr>
              <w:spacing w:line="360" w:lineRule="auto"/>
            </w:pPr>
          </w:p>
        </w:tc>
      </w:tr>
      <w:tr w:rsidR="00D4611E" w14:paraId="6E998FAA" w14:textId="77777777" w:rsidTr="004C5F62">
        <w:trPr>
          <w:trHeight w:val="405"/>
        </w:trPr>
        <w:tc>
          <w:tcPr>
            <w:tcW w:w="2176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E7A4CEB" w14:textId="77777777" w:rsidR="004C5F62" w:rsidRDefault="00AA7FCE">
            <w:pPr>
              <w:spacing w:line="360" w:lineRule="auto"/>
              <w:rPr>
                <w:b/>
              </w:rPr>
            </w:pPr>
            <w:r>
              <w:rPr>
                <w:b/>
              </w:rPr>
              <w:t>Bank Account Number:</w:t>
            </w:r>
          </w:p>
        </w:tc>
        <w:tc>
          <w:tcPr>
            <w:tcW w:w="547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4E5CA95" w14:textId="77777777" w:rsidR="004C5F62" w:rsidRDefault="004C5F62">
            <w:pPr>
              <w:spacing w:line="360" w:lineRule="auto"/>
            </w:pPr>
          </w:p>
        </w:tc>
      </w:tr>
    </w:tbl>
    <w:p w14:paraId="14296F49" w14:textId="77777777" w:rsidR="00012126" w:rsidRDefault="00012126" w:rsidP="004C5F62">
      <w:pPr>
        <w:ind w:left="90"/>
        <w:jc w:val="both"/>
        <w:rPr>
          <w:b/>
          <w:bCs/>
        </w:rPr>
      </w:pPr>
    </w:p>
    <w:p w14:paraId="149F072F" w14:textId="77777777" w:rsidR="004C5F62" w:rsidRDefault="00AA7FCE" w:rsidP="004C5F62">
      <w:pPr>
        <w:ind w:left="90"/>
        <w:jc w:val="both"/>
        <w:rPr>
          <w:b/>
          <w:bCs/>
          <w:sz w:val="24"/>
          <w:szCs w:val="24"/>
        </w:rPr>
      </w:pPr>
      <w:r>
        <w:rPr>
          <w:b/>
          <w:bCs/>
        </w:rPr>
        <w:t>Insured’s Name: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7"/>
      </w:tblGrid>
      <w:tr w:rsidR="00D4611E" w14:paraId="31A91679" w14:textId="77777777" w:rsidTr="006F78B0">
        <w:trPr>
          <w:trHeight w:val="475"/>
        </w:trPr>
        <w:tc>
          <w:tcPr>
            <w:tcW w:w="10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34A60" w14:textId="053B68B8" w:rsidR="004C5F62" w:rsidRPr="006F78B0" w:rsidRDefault="00597D5D">
            <w:pPr>
              <w:ind w:left="90"/>
              <w:rPr>
                <w:rFonts w:eastAsia="MS Mincho" w:cs="Angsana New"/>
                <w:b/>
                <w:bCs/>
                <w:lang w:eastAsia="ja-JP" w:bidi="th-TH"/>
              </w:rPr>
            </w:pPr>
            <w:r>
              <w:rPr>
                <w:rFonts w:ascii="Verdana" w:eastAsia="Calibri" w:hAnsi="Verdana" w:cs="Verdana"/>
                <w:color w:val="222A35"/>
                <w:sz w:val="22"/>
                <w:szCs w:val="22"/>
              </w:rPr>
              <w:t>Lawrence Ramstrum Construction</w:t>
            </w:r>
          </w:p>
        </w:tc>
      </w:tr>
    </w:tbl>
    <w:p w14:paraId="3ECFF261" w14:textId="77777777" w:rsidR="004C5F62" w:rsidRDefault="004C5F62" w:rsidP="004C5F62">
      <w:pPr>
        <w:ind w:left="90"/>
        <w:rPr>
          <w:rFonts w:eastAsia="MS Mincho" w:cs="Angsana New"/>
          <w:b/>
          <w:bCs/>
          <w:sz w:val="16"/>
          <w:szCs w:val="16"/>
          <w:lang w:eastAsia="ja-JP" w:bidi="th-TH"/>
        </w:rPr>
      </w:pPr>
    </w:p>
    <w:p w14:paraId="4A924596" w14:textId="77777777" w:rsidR="004C5F62" w:rsidRDefault="00AA7FCE" w:rsidP="004C5F62">
      <w:pPr>
        <w:ind w:left="90"/>
        <w:rPr>
          <w:b/>
          <w:bCs/>
          <w:sz w:val="24"/>
          <w:szCs w:val="24"/>
        </w:rPr>
      </w:pPr>
      <w:r>
        <w:rPr>
          <w:b/>
          <w:bCs/>
        </w:rPr>
        <w:t>Insured’s Billing Address: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3"/>
      </w:tblGrid>
      <w:tr w:rsidR="00D4611E" w14:paraId="38057883" w14:textId="77777777" w:rsidTr="00B15B25">
        <w:trPr>
          <w:trHeight w:val="526"/>
        </w:trPr>
        <w:tc>
          <w:tcPr>
            <w:tcW w:w="10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456DE" w14:textId="77777777" w:rsidR="004C5F62" w:rsidRPr="006F78B0" w:rsidRDefault="004C5F62" w:rsidP="006F78B0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</w:tr>
      <w:tr w:rsidR="00D4611E" w14:paraId="54742720" w14:textId="77777777" w:rsidTr="00B15B25">
        <w:trPr>
          <w:trHeight w:val="527"/>
        </w:trPr>
        <w:tc>
          <w:tcPr>
            <w:tcW w:w="10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08B7" w14:textId="77777777" w:rsidR="004C5F62" w:rsidRPr="006F78B0" w:rsidRDefault="00AA7FCE" w:rsidP="006F78B0">
            <w:pPr>
              <w:tabs>
                <w:tab w:val="left" w:pos="941"/>
              </w:tabs>
              <w:ind w:left="90"/>
              <w:rPr>
                <w:rFonts w:eastAsia="MS Mincho" w:cs="Angsana New"/>
                <w:lang w:eastAsia="ja-JP" w:bidi="th-TH"/>
              </w:rPr>
            </w:pPr>
            <w:r>
              <w:rPr>
                <w:rFonts w:eastAsia="MS Mincho" w:cs="Angsana New"/>
                <w:lang w:eastAsia="ja-JP" w:bidi="th-TH"/>
              </w:rPr>
              <w:t xml:space="preserve">  </w:t>
            </w:r>
          </w:p>
        </w:tc>
      </w:tr>
      <w:tr w:rsidR="00D4611E" w14:paraId="3A05BFC1" w14:textId="77777777" w:rsidTr="00B15B25">
        <w:trPr>
          <w:trHeight w:val="527"/>
        </w:trPr>
        <w:tc>
          <w:tcPr>
            <w:tcW w:w="10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DDE1" w14:textId="77777777" w:rsidR="004C5F62" w:rsidRPr="006F78B0" w:rsidRDefault="00AA7FCE" w:rsidP="004E0FD2">
            <w:pPr>
              <w:tabs>
                <w:tab w:val="left" w:pos="5562"/>
                <w:tab w:val="left" w:pos="8262"/>
              </w:tabs>
              <w:ind w:left="90"/>
              <w:rPr>
                <w:rFonts w:eastAsia="MS Mincho" w:cs="Angsana New"/>
                <w:lang w:eastAsia="ja-JP" w:bidi="th-TH"/>
              </w:rPr>
            </w:pPr>
            <w:r w:rsidRPr="006F78B0">
              <w:t>City:</w:t>
            </w:r>
            <w:r w:rsidRPr="006F78B0">
              <w:rPr>
                <w:b/>
              </w:rPr>
              <w:tab/>
            </w:r>
            <w:r w:rsidRPr="006F78B0">
              <w:t>State:</w:t>
            </w:r>
            <w:r w:rsidR="006F78B0">
              <w:t xml:space="preserve"> </w:t>
            </w:r>
            <w:r>
              <w:t>CA</w:t>
            </w:r>
            <w:r w:rsidR="006F78B0">
              <w:t xml:space="preserve"> </w:t>
            </w:r>
            <w:r w:rsidRPr="006F78B0">
              <w:rPr>
                <w:b/>
              </w:rPr>
              <w:tab/>
            </w:r>
            <w:r w:rsidRPr="006F78B0">
              <w:t xml:space="preserve">Zip: </w:t>
            </w:r>
          </w:p>
        </w:tc>
      </w:tr>
    </w:tbl>
    <w:p w14:paraId="099A1FBD" w14:textId="77777777" w:rsidR="004C5F62" w:rsidRPr="006F78B0" w:rsidRDefault="004C5F62" w:rsidP="004C5F62">
      <w:pPr>
        <w:ind w:left="90"/>
        <w:rPr>
          <w:rFonts w:eastAsia="MS Mincho" w:cs="Angsana New"/>
          <w:lang w:eastAsia="ja-JP" w:bidi="th-TH"/>
        </w:rPr>
      </w:pPr>
    </w:p>
    <w:p w14:paraId="78C05A37" w14:textId="77777777" w:rsidR="004C5F62" w:rsidRPr="006F78B0" w:rsidRDefault="00AA7FCE" w:rsidP="004C5F62">
      <w:pPr>
        <w:tabs>
          <w:tab w:val="left" w:pos="5760"/>
        </w:tabs>
        <w:ind w:left="90"/>
        <w:rPr>
          <w:b/>
          <w:bCs/>
        </w:rPr>
      </w:pPr>
      <w:r w:rsidRPr="006F78B0">
        <w:rPr>
          <w:b/>
          <w:bCs/>
        </w:rPr>
        <w:t>Insured’s Phone Number:</w:t>
      </w:r>
      <w:r w:rsidRPr="006F78B0">
        <w:rPr>
          <w:b/>
          <w:bCs/>
        </w:rPr>
        <w:tab/>
        <w:t>Insured’s Signature: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630"/>
        <w:gridCol w:w="5130"/>
      </w:tblGrid>
      <w:tr w:rsidR="00D4611E" w14:paraId="5469BD2F" w14:textId="77777777" w:rsidTr="002A306F">
        <w:trPr>
          <w:trHeight w:val="548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F7E7" w14:textId="42633EC5" w:rsidR="004C5F62" w:rsidRPr="006F78B0" w:rsidRDefault="00597D5D" w:rsidP="006F78B0">
            <w:pPr>
              <w:ind w:left="90"/>
              <w:rPr>
                <w:rFonts w:eastAsia="MS Mincho" w:cs="Angsana New"/>
                <w:lang w:eastAsia="ja-JP" w:bidi="th-TH"/>
              </w:rPr>
            </w:pPr>
            <w:r>
              <w:rPr>
                <w:rFonts w:eastAsia="MS Mincho" w:cs="Angsana New"/>
                <w:lang w:eastAsia="ja-JP" w:bidi="th-TH"/>
              </w:rPr>
              <w:t>805-331-8100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A01F94" w14:textId="77777777" w:rsidR="004C5F62" w:rsidRPr="006F78B0" w:rsidRDefault="004C5F62">
            <w:pPr>
              <w:ind w:left="90"/>
              <w:rPr>
                <w:rFonts w:eastAsia="MS Mincho" w:cs="Angsana New"/>
                <w:lang w:eastAsia="ja-JP" w:bidi="th-TH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2F41" w14:textId="77777777" w:rsidR="004C5F62" w:rsidRPr="006F78B0" w:rsidRDefault="004C5F62">
            <w:pPr>
              <w:ind w:left="90"/>
              <w:rPr>
                <w:rFonts w:eastAsia="MS Mincho" w:cs="Angsana New"/>
                <w:lang w:eastAsia="ja-JP" w:bidi="th-TH"/>
              </w:rPr>
            </w:pPr>
          </w:p>
        </w:tc>
      </w:tr>
    </w:tbl>
    <w:p w14:paraId="778B957A" w14:textId="77777777" w:rsidR="00012126" w:rsidRDefault="00012126" w:rsidP="00B15B25">
      <w:pPr>
        <w:pStyle w:val="NormalWeb"/>
        <w:spacing w:before="0" w:beforeAutospacing="0" w:after="0" w:afterAutospacing="0"/>
        <w:ind w:left="90"/>
        <w:rPr>
          <w:b/>
          <w:i/>
        </w:rPr>
      </w:pPr>
    </w:p>
    <w:p w14:paraId="40F26E9E" w14:textId="77777777" w:rsidR="004C5F62" w:rsidRPr="006F78B0" w:rsidRDefault="00AA7FCE" w:rsidP="00B15B25">
      <w:pPr>
        <w:pStyle w:val="NormalWeb"/>
        <w:spacing w:before="0" w:beforeAutospacing="0" w:after="0" w:afterAutospacing="0"/>
        <w:ind w:left="90"/>
        <w:rPr>
          <w:b/>
          <w:i/>
        </w:rPr>
      </w:pPr>
      <w:r w:rsidRPr="006F78B0">
        <w:rPr>
          <w:b/>
          <w:i/>
        </w:rPr>
        <w:t>I Authorize My Credit/Bank Card To Be Charged For The Below Amount by Roger Stone Insurance:</w:t>
      </w:r>
    </w:p>
    <w:p w14:paraId="2F8A82A2" w14:textId="1772C7C5" w:rsidR="004C5F62" w:rsidRDefault="00AA7FCE" w:rsidP="004C5F62">
      <w:pPr>
        <w:pStyle w:val="NormalWeb"/>
        <w:tabs>
          <w:tab w:val="left" w:pos="4950"/>
          <w:tab w:val="left" w:pos="7110"/>
          <w:tab w:val="left" w:pos="11250"/>
        </w:tabs>
        <w:spacing w:before="0" w:beforeAutospacing="0" w:after="0" w:afterAutospacing="0"/>
        <w:ind w:left="90"/>
      </w:pPr>
      <w:r>
        <w:t>(</w:t>
      </w:r>
      <w:r>
        <w:rPr>
          <w:sz w:val="20"/>
          <w:szCs w:val="20"/>
        </w:rPr>
        <w:t>Amount charged includes 3% charge for all credit card transactions</w:t>
      </w:r>
      <w:r>
        <w:t>)</w:t>
      </w:r>
      <w:r w:rsidR="003D0251">
        <w:t xml:space="preserve"> $</w:t>
      </w:r>
      <w:r w:rsidR="00597D5D">
        <w:t>1,250.96</w:t>
      </w:r>
      <w:r w:rsidR="00947B34">
        <w:t xml:space="preserve"> + $37.53 Total $1,288.49</w:t>
      </w:r>
    </w:p>
    <w:p w14:paraId="6FC25585" w14:textId="77777777" w:rsidR="00012126" w:rsidRDefault="00012126" w:rsidP="004C5F62">
      <w:pPr>
        <w:pStyle w:val="NormalWeb"/>
        <w:tabs>
          <w:tab w:val="left" w:pos="4950"/>
          <w:tab w:val="left" w:pos="7110"/>
          <w:tab w:val="left" w:pos="11250"/>
        </w:tabs>
        <w:spacing w:before="0" w:beforeAutospacing="0" w:after="0" w:afterAutospacing="0"/>
        <w:ind w:left="90"/>
      </w:pPr>
    </w:p>
    <w:tbl>
      <w:tblPr>
        <w:tblW w:w="0" w:type="auto"/>
        <w:tblInd w:w="90" w:type="dxa"/>
        <w:tblLook w:val="01E0" w:firstRow="1" w:lastRow="1" w:firstColumn="1" w:lastColumn="1" w:noHBand="0" w:noVBand="0"/>
      </w:tblPr>
      <w:tblGrid>
        <w:gridCol w:w="2730"/>
        <w:gridCol w:w="2362"/>
        <w:gridCol w:w="1417"/>
        <w:gridCol w:w="924"/>
        <w:gridCol w:w="3357"/>
      </w:tblGrid>
      <w:tr w:rsidR="00D4611E" w14:paraId="037BC065" w14:textId="77777777" w:rsidTr="002A306F">
        <w:trPr>
          <w:trHeight w:val="378"/>
        </w:trPr>
        <w:tc>
          <w:tcPr>
            <w:tcW w:w="2714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7B2E6" w14:textId="77777777" w:rsidR="004C5F62" w:rsidRPr="006F78B0" w:rsidRDefault="00AA7FCE">
            <w:pPr>
              <w:ind w:left="90"/>
              <w:rPr>
                <w:rFonts w:eastAsia="MS Mincho" w:cs="Angsana New"/>
                <w:sz w:val="24"/>
                <w:szCs w:val="24"/>
                <w:lang w:eastAsia="ja-JP" w:bidi="th-TH"/>
              </w:rPr>
            </w:pPr>
            <w:r w:rsidRPr="006F78B0">
              <w:rPr>
                <w:b/>
                <w:i/>
                <w:sz w:val="24"/>
                <w:szCs w:val="24"/>
              </w:rPr>
              <w:t>Amount Charged: $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6E476" w14:textId="719DFD8A" w:rsidR="004C5F62" w:rsidRPr="006F78B0" w:rsidRDefault="00B2289B" w:rsidP="0053799F">
            <w:pPr>
              <w:ind w:left="90"/>
              <w:rPr>
                <w:rFonts w:eastAsia="MS Mincho" w:cs="Angsana New"/>
                <w:sz w:val="24"/>
                <w:szCs w:val="24"/>
                <w:lang w:eastAsia="ja-JP" w:bidi="th-TH"/>
              </w:rPr>
            </w:pPr>
            <w:r>
              <w:rPr>
                <w:rFonts w:eastAsia="MS Mincho" w:cs="Angsana New"/>
                <w:sz w:val="24"/>
                <w:szCs w:val="24"/>
                <w:lang w:eastAsia="ja-JP" w:bidi="th-TH"/>
              </w:rPr>
              <w:t>$</w:t>
            </w:r>
            <w:r w:rsidR="00947B34">
              <w:rPr>
                <w:rFonts w:eastAsia="MS Mincho" w:cs="Angsana New"/>
                <w:sz w:val="24"/>
                <w:szCs w:val="24"/>
                <w:lang w:eastAsia="ja-JP" w:bidi="th-TH"/>
              </w:rPr>
              <w:t>1,288.49</w:t>
            </w:r>
          </w:p>
        </w:tc>
        <w:tc>
          <w:tcPr>
            <w:tcW w:w="1401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78AF1" w14:textId="77777777" w:rsidR="004C5F62" w:rsidRPr="006F78B0" w:rsidRDefault="00AA7FCE">
            <w:pPr>
              <w:ind w:left="90"/>
              <w:rPr>
                <w:rFonts w:eastAsia="MS Mincho" w:cs="Angsana New"/>
                <w:sz w:val="24"/>
                <w:szCs w:val="24"/>
                <w:lang w:eastAsia="ja-JP" w:bidi="th-TH"/>
              </w:rPr>
            </w:pPr>
            <w:r w:rsidRPr="006F78B0">
              <w:rPr>
                <w:b/>
                <w:i/>
                <w:sz w:val="24"/>
                <w:szCs w:val="24"/>
              </w:rPr>
              <w:t>(USD)</w:t>
            </w:r>
          </w:p>
        </w:tc>
        <w:tc>
          <w:tcPr>
            <w:tcW w:w="908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9EDA1" w14:textId="77777777" w:rsidR="004C5F62" w:rsidRPr="006F78B0" w:rsidRDefault="00AA7FCE">
            <w:pPr>
              <w:ind w:left="90"/>
              <w:jc w:val="right"/>
              <w:rPr>
                <w:rFonts w:eastAsia="MS Mincho" w:cs="Angsana New"/>
                <w:sz w:val="24"/>
                <w:szCs w:val="24"/>
                <w:lang w:eastAsia="ja-JP" w:bidi="th-TH"/>
              </w:rPr>
            </w:pPr>
            <w:r w:rsidRPr="006F78B0">
              <w:rPr>
                <w:b/>
                <w:i/>
                <w:sz w:val="24"/>
                <w:szCs w:val="24"/>
              </w:rPr>
              <w:t>Date: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2E87" w14:textId="77777777" w:rsidR="004C5F62" w:rsidRPr="006F78B0" w:rsidRDefault="004C5F62">
            <w:pPr>
              <w:ind w:left="90"/>
              <w:rPr>
                <w:rFonts w:eastAsia="MS Mincho" w:cs="Angsana New"/>
                <w:sz w:val="24"/>
                <w:szCs w:val="24"/>
                <w:lang w:eastAsia="ja-JP" w:bidi="th-TH"/>
              </w:rPr>
            </w:pPr>
          </w:p>
        </w:tc>
      </w:tr>
    </w:tbl>
    <w:p w14:paraId="3D90A3E1" w14:textId="77777777" w:rsidR="00012126" w:rsidRDefault="00012126" w:rsidP="00B15B25">
      <w:pPr>
        <w:tabs>
          <w:tab w:val="left" w:pos="1155"/>
        </w:tabs>
        <w:rPr>
          <w:rFonts w:eastAsia="MS Mincho"/>
          <w:sz w:val="24"/>
          <w:szCs w:val="24"/>
          <w:lang w:eastAsia="ja-JP" w:bidi="th-TH"/>
        </w:rPr>
      </w:pPr>
    </w:p>
    <w:p w14:paraId="70EBC9A0" w14:textId="77777777" w:rsidR="00012126" w:rsidRPr="006F78B0" w:rsidRDefault="00012126" w:rsidP="00012126">
      <w:pPr>
        <w:tabs>
          <w:tab w:val="left" w:pos="1155"/>
        </w:tabs>
        <w:rPr>
          <w:rFonts w:eastAsia="MS Mincho"/>
          <w:sz w:val="24"/>
          <w:szCs w:val="24"/>
          <w:lang w:eastAsia="ja-JP" w:bidi="th-TH"/>
        </w:rPr>
        <w:sectPr w:rsidR="00012126" w:rsidRPr="006F78B0" w:rsidSect="003D480E">
          <w:type w:val="continuous"/>
          <w:pgSz w:w="12240" w:h="15840"/>
          <w:pgMar w:top="432" w:right="360" w:bottom="360" w:left="446" w:header="432" w:footer="28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formProt w:val="0"/>
        </w:sectPr>
      </w:pPr>
    </w:p>
    <w:p w14:paraId="20A2E5A1" w14:textId="77777777" w:rsidR="00012126" w:rsidRPr="006F78B0" w:rsidRDefault="00AA7FCE" w:rsidP="00012126">
      <w:pPr>
        <w:pStyle w:val="NormalWeb"/>
        <w:tabs>
          <w:tab w:val="left" w:pos="2970"/>
          <w:tab w:val="left" w:pos="5040"/>
          <w:tab w:val="left" w:pos="7560"/>
        </w:tabs>
        <w:spacing w:before="0" w:beforeAutospacing="0" w:after="0" w:afterAutospacing="0"/>
        <w:rPr>
          <w:b/>
          <w:i/>
        </w:rPr>
      </w:pPr>
      <w:r w:rsidRPr="006F78B0">
        <w:rPr>
          <w:b/>
          <w:i/>
        </w:rPr>
        <w:t xml:space="preserve">Payment Options:  </w:t>
      </w:r>
      <w:r w:rsidRPr="006F78B0">
        <w:rPr>
          <w:b/>
          <w:i/>
        </w:rPr>
        <w:tab/>
      </w:r>
      <w:r w:rsidRPr="006F78B0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6F78B0">
        <w:rPr>
          <w:b/>
        </w:rPr>
        <w:instrText xml:space="preserve"> FORMCHECKBOX </w:instrText>
      </w:r>
      <w:r w:rsidRPr="006F78B0">
        <w:fldChar w:fldCharType="separate"/>
      </w:r>
      <w:r w:rsidRPr="006F78B0">
        <w:fldChar w:fldCharType="end"/>
      </w:r>
      <w:r w:rsidRPr="006F78B0">
        <w:rPr>
          <w:b/>
          <w:i/>
        </w:rPr>
        <w:t xml:space="preserve"> Full Pay</w:t>
      </w:r>
      <w:r w:rsidRPr="006F78B0">
        <w:rPr>
          <w:b/>
          <w:i/>
        </w:rPr>
        <w:tab/>
      </w:r>
      <w:r w:rsidRPr="006F78B0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6F78B0">
        <w:rPr>
          <w:b/>
        </w:rPr>
        <w:instrText xml:space="preserve"> FORMCHECKBOX </w:instrText>
      </w:r>
      <w:r w:rsidRPr="006F78B0">
        <w:fldChar w:fldCharType="separate"/>
      </w:r>
      <w:r w:rsidRPr="006F78B0">
        <w:fldChar w:fldCharType="end"/>
      </w:r>
      <w:r w:rsidRPr="006F78B0">
        <w:rPr>
          <w:b/>
          <w:i/>
        </w:rPr>
        <w:t xml:space="preserve"> Monthly Bill</w:t>
      </w:r>
      <w:r w:rsidRPr="006F78B0">
        <w:rPr>
          <w:b/>
          <w:i/>
        </w:rPr>
        <w:tab/>
      </w:r>
      <w:r w:rsidRPr="006F78B0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6F78B0">
        <w:rPr>
          <w:b/>
        </w:rPr>
        <w:instrText xml:space="preserve"> FORMCHECKBOX </w:instrText>
      </w:r>
      <w:r w:rsidRPr="006F78B0">
        <w:fldChar w:fldCharType="separate"/>
      </w:r>
      <w:r w:rsidRPr="006F78B0">
        <w:fldChar w:fldCharType="end"/>
      </w:r>
      <w:r w:rsidRPr="006F78B0">
        <w:rPr>
          <w:b/>
          <w:i/>
        </w:rPr>
        <w:t xml:space="preserve"> Automatic Reoccurring</w:t>
      </w:r>
    </w:p>
    <w:p w14:paraId="2450178C" w14:textId="77777777" w:rsidR="00012126" w:rsidRDefault="00012126" w:rsidP="00012126">
      <w:pPr>
        <w:pStyle w:val="NormalWeb"/>
        <w:spacing w:before="0" w:beforeAutospacing="0" w:after="0" w:afterAutospacing="0"/>
        <w:ind w:left="90"/>
        <w:rPr>
          <w:b/>
          <w:sz w:val="36"/>
          <w:szCs w:val="36"/>
        </w:rPr>
      </w:pPr>
    </w:p>
    <w:p w14:paraId="2FA42955" w14:textId="77777777" w:rsidR="00012126" w:rsidRPr="00012126" w:rsidRDefault="00AA7FCE" w:rsidP="00012126">
      <w:pPr>
        <w:pStyle w:val="NormalWeb"/>
        <w:spacing w:before="0" w:beforeAutospacing="0" w:after="0" w:afterAutospacing="0"/>
        <w:ind w:left="86"/>
        <w:jc w:val="center"/>
        <w:rPr>
          <w:b/>
          <w:i/>
        </w:rPr>
      </w:pPr>
      <w:r w:rsidRPr="00012126">
        <w:rPr>
          <w:b/>
          <w:i/>
          <w:highlight w:val="yellow"/>
        </w:rPr>
        <w:lastRenderedPageBreak/>
        <w:t>If you have any questions please contact our office at 949-757-0270</w:t>
      </w:r>
      <w:r w:rsidRPr="00012126">
        <w:rPr>
          <w:b/>
          <w:i/>
          <w:highlight w:val="yellow"/>
        </w:rPr>
        <w:br/>
        <w:t>Roger Stone Insurance, 5015 Birch Street, Newport Beach CA 92660</w:t>
      </w:r>
      <w:bookmarkEnd w:id="0"/>
      <w:bookmarkEnd w:id="1"/>
    </w:p>
    <w:sectPr w:rsidR="00012126" w:rsidRPr="00012126" w:rsidSect="003D480E">
      <w:type w:val="continuous"/>
      <w:pgSz w:w="12240" w:h="15840"/>
      <w:pgMar w:top="432" w:right="360" w:bottom="360" w:left="446" w:header="432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EB65" w14:textId="77777777" w:rsidR="009B113B" w:rsidRDefault="009B113B" w:rsidP="00EA39B0">
      <w:r>
        <w:separator/>
      </w:r>
    </w:p>
  </w:endnote>
  <w:endnote w:type="continuationSeparator" w:id="0">
    <w:p w14:paraId="74A9CADF" w14:textId="77777777" w:rsidR="009B113B" w:rsidRDefault="009B113B" w:rsidP="00EA3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B414" w14:textId="77777777" w:rsidR="00A038A5" w:rsidRDefault="00A0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C87B" w14:textId="77777777" w:rsidR="00A038A5" w:rsidRDefault="00A0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38556" w14:textId="77777777" w:rsidR="00A038A5" w:rsidRDefault="00A0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8ECF" w14:textId="77777777" w:rsidR="009B113B" w:rsidRDefault="009B113B" w:rsidP="00EA39B0">
      <w:r>
        <w:separator/>
      </w:r>
    </w:p>
  </w:footnote>
  <w:footnote w:type="continuationSeparator" w:id="0">
    <w:p w14:paraId="1C8D4120" w14:textId="77777777" w:rsidR="009B113B" w:rsidRDefault="009B113B" w:rsidP="00EA3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44FA" w14:textId="77777777" w:rsidR="00A038A5" w:rsidRDefault="00A0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BDD76" w14:textId="77777777" w:rsidR="00A038A5" w:rsidRDefault="00A0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5059" w14:textId="77777777" w:rsidR="00A038A5" w:rsidRDefault="00A0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EGINREP" w:val="BEGINREP"/>
    <w:docVar w:name="ENDREP" w:val="ENDREP"/>
    <w:docVar w:name="MasterAccountMerge.Account.Common.Address.Address1*0*2" w:val="ADDRESS1"/>
    <w:docVar w:name="MasterAccountMerge.Account.Common.Address.Address2*0*4" w:val="ADDRESS2"/>
    <w:docVar w:name="MasterAccountMerge.Account.Common.Address.City*0*5" w:val="CITY"/>
    <w:docVar w:name="MasterAccountMerge.Account.Common.Address.PostalCode*12*7" w:val="POSTALCODE"/>
    <w:docVar w:name="MasterAccountMerge.Account.Common.Address.StateCode*0*6" w:val="STATECODE"/>
    <w:docVar w:name="MasterAccountMerge.Account.Common.Common.AcctName*0*1" w:val="ACCTNAME"/>
    <w:docVar w:name="MasterAccountMerge.Account.Common.Phone.Number*6*8" w:val="NUMBER"/>
  </w:docVars>
  <w:rsids>
    <w:rsidRoot w:val="00875D6C"/>
    <w:rsid w:val="00012126"/>
    <w:rsid w:val="000147B7"/>
    <w:rsid w:val="000572B5"/>
    <w:rsid w:val="00062FCB"/>
    <w:rsid w:val="000674A2"/>
    <w:rsid w:val="000817E4"/>
    <w:rsid w:val="00095486"/>
    <w:rsid w:val="000D48E9"/>
    <w:rsid w:val="000E6F23"/>
    <w:rsid w:val="000F1A36"/>
    <w:rsid w:val="001150EF"/>
    <w:rsid w:val="0015245C"/>
    <w:rsid w:val="00155739"/>
    <w:rsid w:val="00164570"/>
    <w:rsid w:val="001654DD"/>
    <w:rsid w:val="001864C1"/>
    <w:rsid w:val="00192010"/>
    <w:rsid w:val="001D0C29"/>
    <w:rsid w:val="00247D1C"/>
    <w:rsid w:val="002708A3"/>
    <w:rsid w:val="00271E65"/>
    <w:rsid w:val="00276486"/>
    <w:rsid w:val="002A306F"/>
    <w:rsid w:val="002B1F90"/>
    <w:rsid w:val="002B5D4A"/>
    <w:rsid w:val="002C1A08"/>
    <w:rsid w:val="002D6D80"/>
    <w:rsid w:val="002F0C8A"/>
    <w:rsid w:val="003275DC"/>
    <w:rsid w:val="00336A30"/>
    <w:rsid w:val="00351C82"/>
    <w:rsid w:val="00372614"/>
    <w:rsid w:val="003865FF"/>
    <w:rsid w:val="003955D2"/>
    <w:rsid w:val="003B0F9F"/>
    <w:rsid w:val="003D0251"/>
    <w:rsid w:val="003D480E"/>
    <w:rsid w:val="003E0232"/>
    <w:rsid w:val="003F1C0F"/>
    <w:rsid w:val="00406A3E"/>
    <w:rsid w:val="00447429"/>
    <w:rsid w:val="00447468"/>
    <w:rsid w:val="004646C7"/>
    <w:rsid w:val="00466DCE"/>
    <w:rsid w:val="00470479"/>
    <w:rsid w:val="00490473"/>
    <w:rsid w:val="004C5F62"/>
    <w:rsid w:val="004E0FD2"/>
    <w:rsid w:val="004F6B59"/>
    <w:rsid w:val="00530FA7"/>
    <w:rsid w:val="0053799F"/>
    <w:rsid w:val="00553593"/>
    <w:rsid w:val="00597D5D"/>
    <w:rsid w:val="005B7FA6"/>
    <w:rsid w:val="005F0FB3"/>
    <w:rsid w:val="00651811"/>
    <w:rsid w:val="00653BE8"/>
    <w:rsid w:val="00655B77"/>
    <w:rsid w:val="00670A17"/>
    <w:rsid w:val="00670A4D"/>
    <w:rsid w:val="00697737"/>
    <w:rsid w:val="006F78B0"/>
    <w:rsid w:val="00711A03"/>
    <w:rsid w:val="00807DD4"/>
    <w:rsid w:val="008143D1"/>
    <w:rsid w:val="008434B4"/>
    <w:rsid w:val="00844CE0"/>
    <w:rsid w:val="00875D6C"/>
    <w:rsid w:val="008C0C63"/>
    <w:rsid w:val="008C2172"/>
    <w:rsid w:val="008C7A05"/>
    <w:rsid w:val="008D27DE"/>
    <w:rsid w:val="00917B5F"/>
    <w:rsid w:val="0092284A"/>
    <w:rsid w:val="00947B34"/>
    <w:rsid w:val="0097428F"/>
    <w:rsid w:val="00996E65"/>
    <w:rsid w:val="009B113B"/>
    <w:rsid w:val="009C2C67"/>
    <w:rsid w:val="009C5270"/>
    <w:rsid w:val="009D7F22"/>
    <w:rsid w:val="009E7283"/>
    <w:rsid w:val="00A038A5"/>
    <w:rsid w:val="00A9443F"/>
    <w:rsid w:val="00AA7FCE"/>
    <w:rsid w:val="00AE677B"/>
    <w:rsid w:val="00B15B25"/>
    <w:rsid w:val="00B2289B"/>
    <w:rsid w:val="00B257EE"/>
    <w:rsid w:val="00B27EAC"/>
    <w:rsid w:val="00B57763"/>
    <w:rsid w:val="00B76FA5"/>
    <w:rsid w:val="00B8517D"/>
    <w:rsid w:val="00BD028B"/>
    <w:rsid w:val="00BE53A9"/>
    <w:rsid w:val="00C054F4"/>
    <w:rsid w:val="00C77056"/>
    <w:rsid w:val="00CA28BA"/>
    <w:rsid w:val="00CC5B78"/>
    <w:rsid w:val="00CF35BD"/>
    <w:rsid w:val="00CF3FA7"/>
    <w:rsid w:val="00D3621E"/>
    <w:rsid w:val="00D4611E"/>
    <w:rsid w:val="00D731B1"/>
    <w:rsid w:val="00D779EC"/>
    <w:rsid w:val="00D92242"/>
    <w:rsid w:val="00D9730E"/>
    <w:rsid w:val="00DB36BE"/>
    <w:rsid w:val="00DC73BD"/>
    <w:rsid w:val="00DF0A39"/>
    <w:rsid w:val="00E12AF3"/>
    <w:rsid w:val="00E31D31"/>
    <w:rsid w:val="00E37EE3"/>
    <w:rsid w:val="00E912D4"/>
    <w:rsid w:val="00E96DAC"/>
    <w:rsid w:val="00EA04D1"/>
    <w:rsid w:val="00EA39B0"/>
    <w:rsid w:val="00EE1193"/>
    <w:rsid w:val="00EF60DB"/>
    <w:rsid w:val="00F07607"/>
    <w:rsid w:val="00FB3647"/>
    <w:rsid w:val="00FD1259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114F795A"/>
  <w15:docId w15:val="{14861AF4-78D6-4649-86C7-47FD8790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6C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75D6C"/>
    <w:pPr>
      <w:widowControl/>
      <w:autoSpaceDE/>
      <w:autoSpaceDN/>
      <w:adjustRightInd/>
      <w:spacing w:before="100" w:beforeAutospacing="1" w:after="100" w:afterAutospacing="1"/>
    </w:pPr>
    <w:rPr>
      <w:rFonts w:eastAsia="MS Mincho"/>
      <w:color w:val="000000"/>
      <w:sz w:val="24"/>
      <w:szCs w:val="24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6F78B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C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C2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70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27EA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A39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39B0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39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39B0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SI\ASI.TAM\ThinClient\Software\ASI.SMART.Client.Integration.Word.WordU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ED7EA-4F18-47ED-818B-83A251A1D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ASI.SMART.Client.Integration.Word.WordUI</Template>
  <TotalTime>4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 Systems, Inc.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Roehrig</dc:creator>
  <cp:lastModifiedBy>Gigi Bowman</cp:lastModifiedBy>
  <cp:revision>2</cp:revision>
  <dcterms:created xsi:type="dcterms:W3CDTF">2026-06-29T19:12:00Z</dcterms:created>
  <dcterms:modified xsi:type="dcterms:W3CDTF">2026-06-29T19:12:00Z</dcterms:modified>
</cp:coreProperties>
</file>