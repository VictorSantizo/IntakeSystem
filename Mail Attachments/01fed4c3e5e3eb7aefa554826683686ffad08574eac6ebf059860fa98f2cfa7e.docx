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C01F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36B731E1">
                <wp:simplePos x="0" y="0"/>
                <wp:positionH relativeFrom="column">
                  <wp:posOffset>-945515</wp:posOffset>
                </wp:positionH>
                <wp:positionV relativeFrom="paragraph">
                  <wp:posOffset>-553085</wp:posOffset>
                </wp:positionV>
                <wp:extent cx="8633460" cy="10895965"/>
                <wp:effectExtent l="0" t="19050" r="0" b="635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3460" cy="10895965"/>
                          <a:chOff x="67377" y="219075"/>
                          <a:chExt cx="7772400" cy="10396037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67377" y="596766"/>
                            <a:ext cx="7772400" cy="10018346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C28BE" id="Group 3" o:spid="_x0000_s1026" alt="&quot;&quot;" style="position:absolute;margin-left:-74.45pt;margin-top:-43.55pt;width:679.8pt;height:857.95pt;z-index:-251656192;mso-width-relative:margin;mso-height-relative:margin" coordorigin="673,2190" coordsize="77724,10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">
                <v:rect id="Rectangle 1" o:spid="_x0000_s1027" alt="Decorative" style="position:absolute;left:673;top:5967;width:77724;height:100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22C4932F" w14:textId="77777777" w:rsidTr="00AD0D32">
        <w:trPr>
          <w:trHeight w:val="2880"/>
        </w:trPr>
        <w:tc>
          <w:tcPr>
            <w:tcW w:w="2610" w:type="dxa"/>
            <w:gridSpan w:val="5"/>
          </w:tcPr>
          <w:p w14:paraId="59855A60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A3F2FEE" wp14:editId="641F8C7A">
                  <wp:extent cx="45719" cy="45719"/>
                  <wp:effectExtent l="0" t="0" r="0" b="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" cy="4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6BE8EB1D" w14:textId="0FD3ED57" w:rsidR="00AD0D32" w:rsidRDefault="00A82A8B" w:rsidP="00AD0D32">
            <w:pPr>
              <w:pStyle w:val="Title"/>
              <w:spacing w:after="0"/>
            </w:pPr>
            <w:r>
              <w:t>Pamela Snyder</w:t>
            </w:r>
          </w:p>
          <w:p w14:paraId="6190BA5C" w14:textId="5AD58350" w:rsidR="00AD0D32" w:rsidRDefault="00A82A8B" w:rsidP="00526631">
            <w:pPr>
              <w:pStyle w:val="Subtitle"/>
            </w:pPr>
            <w:r>
              <w:t>Ventura, Ca      805-856-8733       itsewcute@att.net</w:t>
            </w:r>
          </w:p>
          <w:p w14:paraId="084A3AF6" w14:textId="0CFDC1C6" w:rsidR="00AD0D32" w:rsidRDefault="00A82A8B" w:rsidP="00DE759B">
            <w:r>
              <w:t xml:space="preserve">Experienced </w:t>
            </w:r>
            <w:r w:rsidR="00DB62CC">
              <w:t>B</w:t>
            </w:r>
            <w:r>
              <w:t xml:space="preserve">ookkeeper/Office Manager with over 20 </w:t>
            </w:r>
            <w:r w:rsidR="002F02C4">
              <w:t>Y</w:t>
            </w:r>
            <w:r>
              <w:t xml:space="preserve">ears </w:t>
            </w:r>
            <w:r w:rsidR="002F02C4">
              <w:t>E</w:t>
            </w:r>
            <w:r>
              <w:t>xperience</w:t>
            </w:r>
          </w:p>
        </w:tc>
      </w:tr>
      <w:tr w:rsidR="00667329" w14:paraId="7E1D6D51" w14:textId="77777777" w:rsidTr="00667329">
        <w:trPr>
          <w:trHeight w:val="900"/>
        </w:trPr>
        <w:tc>
          <w:tcPr>
            <w:tcW w:w="10080" w:type="dxa"/>
            <w:gridSpan w:val="8"/>
          </w:tcPr>
          <w:p w14:paraId="6A4F452B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754E296DF9474C249F4F77151E7EF1D9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5BB8AB99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49F7AF71" w14:textId="0C03D6D0" w:rsidR="00667329" w:rsidRDefault="00A82A8B" w:rsidP="00667329">
            <w:pPr>
              <w:pStyle w:val="Heading3"/>
            </w:pPr>
            <w:r>
              <w:t>2015-2020</w:t>
            </w:r>
            <w:r w:rsidR="00667329">
              <w:t xml:space="preserve"> </w:t>
            </w:r>
          </w:p>
          <w:p w14:paraId="3E1254FF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60539765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CE734F" wp14:editId="500906C1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61DCABA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01E3F8F4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21D25467" w14:textId="691BEC23" w:rsidR="00667329" w:rsidRPr="004823C2" w:rsidRDefault="00A82A8B" w:rsidP="00667329">
            <w:pPr>
              <w:pStyle w:val="Heading2"/>
            </w:pPr>
            <w:r>
              <w:t>Arrow Grafix Supply Oxnard, Ca</w:t>
            </w:r>
          </w:p>
          <w:p w14:paraId="240E82B2" w14:textId="3C62076C" w:rsidR="00667329" w:rsidRDefault="00A82A8B" w:rsidP="00A82A8B">
            <w:r>
              <w:t xml:space="preserve">Did the bookkeeping and payroll for supply company including running front desk, answering phones, greeting customers.  Used Quick books, Excel and Word to enter customer info and run reports </w:t>
            </w:r>
            <w:proofErr w:type="spellStart"/>
            <w:r>
              <w:t>etc</w:t>
            </w:r>
            <w:proofErr w:type="spellEnd"/>
          </w:p>
        </w:tc>
      </w:tr>
      <w:tr w:rsidR="00667329" w14:paraId="68AE39BF" w14:textId="77777777" w:rsidTr="00667329">
        <w:trPr>
          <w:trHeight w:val="900"/>
        </w:trPr>
        <w:tc>
          <w:tcPr>
            <w:tcW w:w="1260" w:type="dxa"/>
            <w:vMerge/>
          </w:tcPr>
          <w:p w14:paraId="569BEA9E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368487AA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5555D8D" w14:textId="77777777" w:rsidR="00667329" w:rsidRDefault="00667329" w:rsidP="009C2411"/>
        </w:tc>
        <w:tc>
          <w:tcPr>
            <w:tcW w:w="180" w:type="dxa"/>
          </w:tcPr>
          <w:p w14:paraId="06F2A711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25FFFD89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7C0E2EBF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7EEA5170" w14:textId="5E5FA2EA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97D944B1A32043E6BE1CE31B5665183A"/>
                </w:placeholder>
                <w15:appearance w15:val="hidden"/>
              </w:sdtPr>
              <w:sdtContent>
                <w:r w:rsidR="00A82A8B">
                  <w:t>2003-2024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7E433BF5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925349" wp14:editId="6491D6D5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0A43A3F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4601306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24C6B21C" w14:textId="3FB31DF4" w:rsidR="00667329" w:rsidRPr="004823C2" w:rsidRDefault="00A82A8B" w:rsidP="00667329">
            <w:pPr>
              <w:pStyle w:val="Heading2"/>
            </w:pPr>
            <w:r>
              <w:t>Vision Design Screen Printing and Embroidery Ventura, ca</w:t>
            </w:r>
          </w:p>
          <w:p w14:paraId="5619966B" w14:textId="0B7A9DEE" w:rsidR="00667329" w:rsidRDefault="00A82A8B" w:rsidP="00DE759B">
            <w:r>
              <w:t xml:space="preserve">Did all the bookkeeping and payroll for </w:t>
            </w:r>
            <w:r w:rsidR="009C43FD">
              <w:t>embroidery</w:t>
            </w:r>
            <w:r>
              <w:t xml:space="preserve"> company including running front desk, answering phones, greeting customers.  Used Quick books, Excel and Word to enter customer info and run reports, did inventory and </w:t>
            </w:r>
            <w:r w:rsidR="001B43BA">
              <w:t>most other</w:t>
            </w:r>
            <w:r>
              <w:t xml:space="preserve"> aspects of the business. I </w:t>
            </w:r>
            <w:r w:rsidR="009C43FD">
              <w:t>was in charge of o</w:t>
            </w:r>
            <w:r>
              <w:t>rder</w:t>
            </w:r>
            <w:r w:rsidR="009C43FD">
              <w:t>ing</w:t>
            </w:r>
            <w:r>
              <w:t xml:space="preserve"> supplies did the embroidery and delivered orders to customers</w:t>
            </w:r>
            <w:r w:rsidR="009C43FD">
              <w:t>,</w:t>
            </w:r>
            <w:r w:rsidR="00446F83">
              <w:t xml:space="preserve"> created invoices and did collections. </w:t>
            </w:r>
            <w:r w:rsidR="009C43FD">
              <w:t xml:space="preserve">I </w:t>
            </w:r>
            <w:r w:rsidR="00446F83">
              <w:t xml:space="preserve">Maintained high levels of customer satisfaction through exceptional service and </w:t>
            </w:r>
            <w:r w:rsidR="001B43BA">
              <w:t xml:space="preserve">order </w:t>
            </w:r>
            <w:r w:rsidR="00446F83">
              <w:t>delivery</w:t>
            </w:r>
          </w:p>
          <w:p w14:paraId="2EAC6056" w14:textId="0C86799B" w:rsidR="008A6CCC" w:rsidRDefault="008A6CCC" w:rsidP="008A6CCC">
            <w:pPr>
              <w:pStyle w:val="Heading2"/>
            </w:pPr>
            <w:r>
              <w:t>CHANNEL ISLANDS VEGETABLE FARMS OXNARD, ca</w:t>
            </w:r>
            <w:r w:rsidR="00CD7C2A">
              <w:t xml:space="preserve"> 2013-2015</w:t>
            </w:r>
          </w:p>
          <w:p w14:paraId="24CC8465" w14:textId="4A20FA7A" w:rsidR="008A6CCC" w:rsidRDefault="008A6CCC" w:rsidP="008A6CCC">
            <w:pPr>
              <w:pStyle w:val="Heading2"/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</w:pPr>
            <w:r w:rsidRPr="008A6CCC"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 xml:space="preserve">A/P A/R </w:t>
            </w:r>
            <w:r w:rsidR="00CD7C2A"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>and</w:t>
            </w:r>
            <w:r w:rsidRPr="008A6CCC"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>Payroll for 28 employess</w:t>
            </w:r>
          </w:p>
          <w:p w14:paraId="736AB603" w14:textId="6F75DB8D" w:rsidR="00CD7C2A" w:rsidRPr="008A6CCC" w:rsidRDefault="00CD7C2A" w:rsidP="008A6CCC">
            <w:pPr>
              <w:pStyle w:val="Heading2"/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</w:pPr>
            <w:r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>used Farm software</w:t>
            </w:r>
            <w:r w:rsidR="00DB62CC"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 xml:space="preserve"> Excel and Wor</w:t>
            </w:r>
            <w:r w:rsidR="00DB62CC"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 xml:space="preserve"> to</w:t>
            </w:r>
            <w:r w:rsidR="00DB62CC"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ill Sans MT Condensed" w:hAnsi="Gill Sans MT Condensed"/>
                <w:color w:val="000000" w:themeColor="text1"/>
                <w:sz w:val="20"/>
                <w:szCs w:val="20"/>
              </w:rPr>
              <w:t>enter data</w:t>
            </w:r>
          </w:p>
          <w:p w14:paraId="558F787D" w14:textId="3496AE1F" w:rsidR="008A6CCC" w:rsidRPr="005579C9" w:rsidRDefault="008A6CCC" w:rsidP="00DE759B"/>
        </w:tc>
      </w:tr>
      <w:tr w:rsidR="00667329" w14:paraId="7B1A2552" w14:textId="77777777" w:rsidTr="00667329">
        <w:trPr>
          <w:trHeight w:val="783"/>
        </w:trPr>
        <w:tc>
          <w:tcPr>
            <w:tcW w:w="1260" w:type="dxa"/>
            <w:vMerge/>
          </w:tcPr>
          <w:p w14:paraId="47243F56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49E9A16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38A21A5" w14:textId="77777777" w:rsidR="00667329" w:rsidRDefault="00667329" w:rsidP="009C2411"/>
        </w:tc>
        <w:tc>
          <w:tcPr>
            <w:tcW w:w="180" w:type="dxa"/>
          </w:tcPr>
          <w:p w14:paraId="4539A71C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FCCB3CA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41CEAE17" w14:textId="77777777" w:rsidTr="00AD0D32">
        <w:trPr>
          <w:trHeight w:val="720"/>
        </w:trPr>
        <w:tc>
          <w:tcPr>
            <w:tcW w:w="10080" w:type="dxa"/>
            <w:gridSpan w:val="8"/>
          </w:tcPr>
          <w:p w14:paraId="3516ABEF" w14:textId="77777777" w:rsidR="00AD0D32" w:rsidRPr="00AD0D32" w:rsidRDefault="00AD0D32" w:rsidP="00AD0D32"/>
        </w:tc>
      </w:tr>
      <w:tr w:rsidR="00667329" w14:paraId="6EB12D95" w14:textId="77777777" w:rsidTr="00DB62CC">
        <w:trPr>
          <w:trHeight w:val="81"/>
        </w:trPr>
        <w:tc>
          <w:tcPr>
            <w:tcW w:w="10080" w:type="dxa"/>
            <w:gridSpan w:val="8"/>
          </w:tcPr>
          <w:p w14:paraId="30F98006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62DE7EB9C113413094B2D59315583DEA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79F699E7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1E2EB14E" w14:textId="23619BAE" w:rsidR="00313CEB" w:rsidRDefault="00313CEB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0054C0B3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602851D" wp14:editId="69B98565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E0CEA5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E7151D1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6C5CA102" w14:textId="00D2070D" w:rsidR="00313CEB" w:rsidRPr="004823C2" w:rsidRDefault="00446F83" w:rsidP="00667329">
            <w:pPr>
              <w:pStyle w:val="Heading2"/>
            </w:pPr>
            <w:r>
              <w:t>Ventura College</w:t>
            </w:r>
          </w:p>
          <w:p w14:paraId="31781D5F" w14:textId="77777777" w:rsidR="00313CEB" w:rsidRDefault="00446F83" w:rsidP="00457AA3">
            <w:r>
              <w:t>AA and AS and Child Development Certificate</w:t>
            </w:r>
            <w:r w:rsidR="00457AA3">
              <w:t xml:space="preserve"> </w:t>
            </w:r>
          </w:p>
          <w:p w14:paraId="3899A909" w14:textId="530AB610" w:rsidR="00CD7C2A" w:rsidRPr="005579C9" w:rsidRDefault="00CD7C2A" w:rsidP="00457AA3">
            <w:r>
              <w:t>Took MICROSOFT EXCEL classes and WORD PERFECT</w:t>
            </w:r>
          </w:p>
        </w:tc>
      </w:tr>
      <w:tr w:rsidR="00313CEB" w14:paraId="5E3E556C" w14:textId="77777777" w:rsidTr="00667329">
        <w:trPr>
          <w:trHeight w:val="783"/>
        </w:trPr>
        <w:tc>
          <w:tcPr>
            <w:tcW w:w="1260" w:type="dxa"/>
            <w:vMerge/>
          </w:tcPr>
          <w:p w14:paraId="047B38BE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063C9463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D1558C1" w14:textId="77777777" w:rsidR="00313CEB" w:rsidRDefault="00313CEB" w:rsidP="009C2411"/>
        </w:tc>
        <w:tc>
          <w:tcPr>
            <w:tcW w:w="180" w:type="dxa"/>
          </w:tcPr>
          <w:p w14:paraId="16FAC632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2D923D17" w14:textId="77777777" w:rsidR="00313CEB" w:rsidRPr="005579C9" w:rsidRDefault="00313CEB" w:rsidP="00DE759B"/>
        </w:tc>
      </w:tr>
      <w:tr w:rsidR="00313CEB" w14:paraId="7FC3B881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186007AC" w14:textId="450C1B3C" w:rsidR="00313CEB" w:rsidRDefault="00313CEB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3713197E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AC3A45D" wp14:editId="4E8562F2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4309327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2C5BF9A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6BDC5C09" w14:textId="0C1B0DF2" w:rsidR="00313CEB" w:rsidRPr="005579C9" w:rsidRDefault="009C43FD" w:rsidP="00DE759B">
            <w:r>
              <w:t>EMBROIDERY SCHOOL IN ALPH</w:t>
            </w:r>
            <w:r w:rsidR="00DB62CC">
              <w:t>A</w:t>
            </w:r>
            <w:r>
              <w:t>RETTA GEORGIA 20</w:t>
            </w:r>
            <w:r w:rsidR="00C57D4E">
              <w:t>0</w:t>
            </w:r>
            <w:r>
              <w:t>3</w:t>
            </w:r>
          </w:p>
        </w:tc>
      </w:tr>
      <w:tr w:rsidR="00313CEB" w14:paraId="24A82386" w14:textId="77777777" w:rsidTr="00667329">
        <w:trPr>
          <w:trHeight w:val="783"/>
        </w:trPr>
        <w:tc>
          <w:tcPr>
            <w:tcW w:w="1260" w:type="dxa"/>
            <w:vMerge/>
          </w:tcPr>
          <w:p w14:paraId="128A3B28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C0C1E9C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7FF1F89" w14:textId="77777777" w:rsidR="00313CEB" w:rsidRDefault="00313CEB" w:rsidP="009C2411"/>
        </w:tc>
        <w:tc>
          <w:tcPr>
            <w:tcW w:w="180" w:type="dxa"/>
          </w:tcPr>
          <w:p w14:paraId="7169B4F1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7F4F6A26" w14:textId="77777777" w:rsidR="00313CEB" w:rsidRPr="005579C9" w:rsidRDefault="00313CEB" w:rsidP="00DE759B"/>
        </w:tc>
      </w:tr>
      <w:tr w:rsidR="00AD0D32" w:rsidRPr="00AD0D32" w14:paraId="5F48BC5E" w14:textId="77777777" w:rsidTr="00AD0D32">
        <w:trPr>
          <w:trHeight w:val="432"/>
        </w:trPr>
        <w:tc>
          <w:tcPr>
            <w:tcW w:w="10080" w:type="dxa"/>
            <w:gridSpan w:val="8"/>
          </w:tcPr>
          <w:p w14:paraId="61679EEC" w14:textId="77777777" w:rsidR="00AD0D32" w:rsidRPr="00AD0D32" w:rsidRDefault="00AD0D32" w:rsidP="00AD0D32"/>
        </w:tc>
      </w:tr>
      <w:tr w:rsidR="006307EA" w14:paraId="0A1CDD5F" w14:textId="77777777" w:rsidTr="00AD0D32">
        <w:trPr>
          <w:trHeight w:val="907"/>
        </w:trPr>
        <w:tc>
          <w:tcPr>
            <w:tcW w:w="5040" w:type="dxa"/>
            <w:gridSpan w:val="6"/>
          </w:tcPr>
          <w:p w14:paraId="046F4CED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6B8326B290BE4E259310C16C5304B3DC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3CE6CD5B" w14:textId="77777777" w:rsidR="006307EA" w:rsidRPr="005579C9" w:rsidRDefault="006307EA" w:rsidP="00AD0D32"/>
        </w:tc>
        <w:tc>
          <w:tcPr>
            <w:tcW w:w="4770" w:type="dxa"/>
          </w:tcPr>
          <w:p w14:paraId="7D60EACE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F348AE6FDF6E48089C056602EC0A4ECA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14:paraId="4EEA204D" w14:textId="77777777" w:rsidTr="006307EA">
        <w:trPr>
          <w:trHeight w:val="783"/>
        </w:trPr>
        <w:tc>
          <w:tcPr>
            <w:tcW w:w="5040" w:type="dxa"/>
            <w:gridSpan w:val="6"/>
          </w:tcPr>
          <w:p w14:paraId="106534CB" w14:textId="17C275B6" w:rsidR="006307EA" w:rsidRPr="00457AA3" w:rsidRDefault="001375EC" w:rsidP="00457AA3">
            <w:pPr>
              <w:pStyle w:val="ListBullet"/>
            </w:pPr>
            <w:r>
              <w:t>Strong knowledge of most office equipment use</w:t>
            </w:r>
          </w:p>
          <w:p w14:paraId="15A71AD4" w14:textId="77777777" w:rsidR="006307EA" w:rsidRPr="00457AA3" w:rsidRDefault="00000000" w:rsidP="00457AA3">
            <w:pPr>
              <w:pStyle w:val="ListBullet"/>
            </w:pPr>
            <w:sdt>
              <w:sdtPr>
                <w:id w:val="470179503"/>
                <w:placeholder>
                  <w:docPart w:val="D16C5007F6C142CB83243347010D3285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46BCEAA4" w14:textId="167B1C41" w:rsidR="006307EA" w:rsidRPr="006E1507" w:rsidRDefault="001375EC" w:rsidP="00DE759B">
            <w:pPr>
              <w:pStyle w:val="ListBullet"/>
            </w:pPr>
            <w:r>
              <w:t xml:space="preserve">Attention to detail and accuracy of bookkeeping  </w:t>
            </w:r>
          </w:p>
          <w:p w14:paraId="5882752F" w14:textId="177931DC" w:rsidR="006307EA" w:rsidRPr="005579C9" w:rsidRDefault="00DB62CC" w:rsidP="00DE759B">
            <w:pPr>
              <w:pStyle w:val="ListBullet"/>
            </w:pPr>
            <w:r>
              <w:t>Ability to collaborate well with other team mates and employees</w:t>
            </w:r>
          </w:p>
        </w:tc>
        <w:tc>
          <w:tcPr>
            <w:tcW w:w="270" w:type="dxa"/>
          </w:tcPr>
          <w:p w14:paraId="1FD68396" w14:textId="77777777" w:rsidR="006307EA" w:rsidRPr="006E1507" w:rsidRDefault="006307EA" w:rsidP="00DE759B"/>
        </w:tc>
        <w:tc>
          <w:tcPr>
            <w:tcW w:w="4770" w:type="dxa"/>
          </w:tcPr>
          <w:p w14:paraId="0382E078" w14:textId="759FCFCF" w:rsidR="006307EA" w:rsidRPr="005579C9" w:rsidRDefault="001375EC" w:rsidP="00DE759B">
            <w:r>
              <w:t>I love people and get along well with others.  I love my church and volunteer at a Food Share program. I love walking, hiking, gardening.  I am very reliable and dependable</w:t>
            </w:r>
          </w:p>
        </w:tc>
      </w:tr>
    </w:tbl>
    <w:p w14:paraId="06E61978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D545" w14:textId="77777777" w:rsidR="008A3C84" w:rsidRDefault="008A3C84" w:rsidP="003D42E9">
      <w:r>
        <w:separator/>
      </w:r>
    </w:p>
  </w:endnote>
  <w:endnote w:type="continuationSeparator" w:id="0">
    <w:p w14:paraId="2006156F" w14:textId="77777777" w:rsidR="008A3C84" w:rsidRDefault="008A3C84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EE99" w14:textId="77777777" w:rsidR="008A3C84" w:rsidRDefault="008A3C84" w:rsidP="003D42E9">
      <w:r>
        <w:separator/>
      </w:r>
    </w:p>
  </w:footnote>
  <w:footnote w:type="continuationSeparator" w:id="0">
    <w:p w14:paraId="4E247CE6" w14:textId="77777777" w:rsidR="008A3C84" w:rsidRDefault="008A3C84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8B"/>
    <w:rsid w:val="00006B20"/>
    <w:rsid w:val="000761F2"/>
    <w:rsid w:val="00092A24"/>
    <w:rsid w:val="000D60A5"/>
    <w:rsid w:val="000E055C"/>
    <w:rsid w:val="001111EF"/>
    <w:rsid w:val="001375EC"/>
    <w:rsid w:val="00180710"/>
    <w:rsid w:val="0019254A"/>
    <w:rsid w:val="001A07E0"/>
    <w:rsid w:val="001B43BA"/>
    <w:rsid w:val="001D5578"/>
    <w:rsid w:val="001D7755"/>
    <w:rsid w:val="00231540"/>
    <w:rsid w:val="002370D3"/>
    <w:rsid w:val="002C32B6"/>
    <w:rsid w:val="002D6407"/>
    <w:rsid w:val="002F02C4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46F83"/>
    <w:rsid w:val="00457AA3"/>
    <w:rsid w:val="00463BAA"/>
    <w:rsid w:val="004823C2"/>
    <w:rsid w:val="00483E87"/>
    <w:rsid w:val="00485C74"/>
    <w:rsid w:val="004940BD"/>
    <w:rsid w:val="004A6BB1"/>
    <w:rsid w:val="00523B0B"/>
    <w:rsid w:val="00526631"/>
    <w:rsid w:val="00531E08"/>
    <w:rsid w:val="00560741"/>
    <w:rsid w:val="005B647F"/>
    <w:rsid w:val="005B65A2"/>
    <w:rsid w:val="0061481A"/>
    <w:rsid w:val="006307EA"/>
    <w:rsid w:val="0063153B"/>
    <w:rsid w:val="00646E66"/>
    <w:rsid w:val="00667329"/>
    <w:rsid w:val="00671B73"/>
    <w:rsid w:val="00713365"/>
    <w:rsid w:val="00724932"/>
    <w:rsid w:val="00744959"/>
    <w:rsid w:val="007B67D3"/>
    <w:rsid w:val="008038BB"/>
    <w:rsid w:val="008543EA"/>
    <w:rsid w:val="00855E5A"/>
    <w:rsid w:val="00865306"/>
    <w:rsid w:val="008A3C84"/>
    <w:rsid w:val="008A6CCC"/>
    <w:rsid w:val="008E42E7"/>
    <w:rsid w:val="008F52BA"/>
    <w:rsid w:val="009048D2"/>
    <w:rsid w:val="00960AE6"/>
    <w:rsid w:val="009C2411"/>
    <w:rsid w:val="009C43FD"/>
    <w:rsid w:val="00A457B0"/>
    <w:rsid w:val="00A6401B"/>
    <w:rsid w:val="00A82A8B"/>
    <w:rsid w:val="00A9448F"/>
    <w:rsid w:val="00AB5A73"/>
    <w:rsid w:val="00AD0D32"/>
    <w:rsid w:val="00B067CD"/>
    <w:rsid w:val="00B70A77"/>
    <w:rsid w:val="00B758ED"/>
    <w:rsid w:val="00BA6B97"/>
    <w:rsid w:val="00C57D4E"/>
    <w:rsid w:val="00C832BD"/>
    <w:rsid w:val="00CD7C2A"/>
    <w:rsid w:val="00D51E18"/>
    <w:rsid w:val="00D7042B"/>
    <w:rsid w:val="00D7168E"/>
    <w:rsid w:val="00DB62CC"/>
    <w:rsid w:val="00DE759B"/>
    <w:rsid w:val="00E0696E"/>
    <w:rsid w:val="00EA62A2"/>
    <w:rsid w:val="00EB6FE0"/>
    <w:rsid w:val="00EC5D87"/>
    <w:rsid w:val="00EE4AD0"/>
    <w:rsid w:val="00F36D41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D03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m\AppData\Local\Microsoft\Office\16.0\DTS\en-US%7b8EB0D60F-EB3D-4AEF-94C8-10FF2B05502F%7d\%7b3C39F514-AB99-4D29-BBA3-E826CE3B8679%7dTFa9c0dd13-d04c-48e2-9dfe-0bb02e3ad10ebb448ae5_win32-f303c99219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4E296DF9474C249F4F77151E7EF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12851-A1FC-4F0A-BB04-943076A2B333}"/>
      </w:docPartPr>
      <w:docPartBody>
        <w:p w:rsidR="00A825D2" w:rsidRDefault="00000000">
          <w:pPr>
            <w:pStyle w:val="754E296DF9474C249F4F77151E7EF1D9"/>
          </w:pPr>
          <w:r w:rsidRPr="00CF1A49">
            <w:t>Experience</w:t>
          </w:r>
        </w:p>
      </w:docPartBody>
    </w:docPart>
    <w:docPart>
      <w:docPartPr>
        <w:name w:val="97D944B1A32043E6BE1CE31B56651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0C67-96CE-4633-BC9D-A1E5553D1B94}"/>
      </w:docPartPr>
      <w:docPartBody>
        <w:p w:rsidR="00A825D2" w:rsidRDefault="00000000">
          <w:pPr>
            <w:pStyle w:val="97D944B1A32043E6BE1CE31B5665183A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62DE7EB9C113413094B2D59315583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A4D23-3A8D-4EDA-A576-85448664D404}"/>
      </w:docPartPr>
      <w:docPartBody>
        <w:p w:rsidR="00A825D2" w:rsidRDefault="00000000">
          <w:pPr>
            <w:pStyle w:val="62DE7EB9C113413094B2D59315583DEA"/>
          </w:pPr>
          <w:r w:rsidRPr="00CF1A49">
            <w:t>Education</w:t>
          </w:r>
        </w:p>
      </w:docPartBody>
    </w:docPart>
    <w:docPart>
      <w:docPartPr>
        <w:name w:val="6B8326B290BE4E259310C16C5304B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64AAE-BACD-4E8F-8149-1BF217E9F01F}"/>
      </w:docPartPr>
      <w:docPartBody>
        <w:p w:rsidR="00A825D2" w:rsidRDefault="00000000">
          <w:pPr>
            <w:pStyle w:val="6B8326B290BE4E259310C16C5304B3DC"/>
          </w:pPr>
          <w:r w:rsidRPr="00CF1A49">
            <w:t>Skills</w:t>
          </w:r>
        </w:p>
      </w:docPartBody>
    </w:docPart>
    <w:docPart>
      <w:docPartPr>
        <w:name w:val="F348AE6FDF6E48089C056602EC0A4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08FA3-E3C2-4CD9-8615-FD8E9C6C97FC}"/>
      </w:docPartPr>
      <w:docPartBody>
        <w:p w:rsidR="00A825D2" w:rsidRDefault="00000000">
          <w:pPr>
            <w:pStyle w:val="F348AE6FDF6E48089C056602EC0A4ECA"/>
          </w:pPr>
          <w:r>
            <w:t>Activities</w:t>
          </w:r>
        </w:p>
      </w:docPartBody>
    </w:docPart>
    <w:docPart>
      <w:docPartPr>
        <w:name w:val="D16C5007F6C142CB83243347010D3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205CD-837B-473F-8DEE-5A5F6C2AD530}"/>
      </w:docPartPr>
      <w:docPartBody>
        <w:p w:rsidR="00A825D2" w:rsidRDefault="00000000">
          <w:pPr>
            <w:pStyle w:val="D16C5007F6C142CB83243347010D3285"/>
          </w:pPr>
          <w:r w:rsidRPr="00457AA3">
            <w:t>Excellent communication skills, both verbal and written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91"/>
    <w:rsid w:val="00006B20"/>
    <w:rsid w:val="002C32B6"/>
    <w:rsid w:val="003B78C4"/>
    <w:rsid w:val="00646E66"/>
    <w:rsid w:val="007456E4"/>
    <w:rsid w:val="00775D30"/>
    <w:rsid w:val="00855E5A"/>
    <w:rsid w:val="00A825D2"/>
    <w:rsid w:val="00CF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4E296DF9474C249F4F77151E7EF1D9">
    <w:name w:val="754E296DF9474C249F4F77151E7EF1D9"/>
  </w:style>
  <w:style w:type="paragraph" w:customStyle="1" w:styleId="97D944B1A32043E6BE1CE31B5665183A">
    <w:name w:val="97D944B1A32043E6BE1CE31B5665183A"/>
  </w:style>
  <w:style w:type="paragraph" w:customStyle="1" w:styleId="62DE7EB9C113413094B2D59315583DEA">
    <w:name w:val="62DE7EB9C113413094B2D59315583DEA"/>
  </w:style>
  <w:style w:type="paragraph" w:customStyle="1" w:styleId="6B8326B290BE4E259310C16C5304B3DC">
    <w:name w:val="6B8326B290BE4E259310C16C5304B3DC"/>
  </w:style>
  <w:style w:type="paragraph" w:customStyle="1" w:styleId="F348AE6FDF6E48089C056602EC0A4ECA">
    <w:name w:val="F348AE6FDF6E48089C056602EC0A4ECA"/>
  </w:style>
  <w:style w:type="paragraph" w:customStyle="1" w:styleId="D16C5007F6C142CB83243347010D3285">
    <w:name w:val="D16C5007F6C142CB83243347010D32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{3C39F514-AB99-4D29-BBA3-E826CE3B8679}TFa9c0dd13-d04c-48e2-9dfe-0bb02e3ad10ebb448ae5_win32-f303c992199c</Template>
  <TotalTime>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2026-07-09T21:20:00Z</dcterms:created>
  <dcterms:modified xsi:type="dcterms:W3CDTF">2026-07-09T21:20:00Z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